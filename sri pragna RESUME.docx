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13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5"/>
        <w:gridCol w:w="9264"/>
        <w:gridCol w:w="25"/>
      </w:tblGrid>
      <w:tr w:rsidR="00692703" w:rsidRPr="00CF1A49" w14:paraId="48F3F5BE" w14:textId="77777777" w:rsidTr="006F7757">
        <w:trPr>
          <w:gridAfter w:val="1"/>
          <w:wAfter w:w="25" w:type="dxa"/>
          <w:trHeight w:hRule="exact" w:val="1800"/>
        </w:trPr>
        <w:tc>
          <w:tcPr>
            <w:tcW w:w="9360" w:type="dxa"/>
            <w:gridSpan w:val="2"/>
            <w:tcMar>
              <w:top w:w="0" w:type="dxa"/>
              <w:bottom w:w="0" w:type="dxa"/>
            </w:tcMar>
          </w:tcPr>
          <w:p w14:paraId="75E73669" w14:textId="2D1FD3CD" w:rsidR="00692703" w:rsidRPr="00CF1A49" w:rsidRDefault="00072F3C" w:rsidP="00913946">
            <w:pPr>
              <w:pStyle w:val="Title"/>
            </w:pPr>
            <w:r>
              <w:t>SRI PRAGNA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Akkiraju</w:t>
            </w:r>
          </w:p>
          <w:p w14:paraId="45C8F1E0" w14:textId="400E56BC" w:rsidR="00692703" w:rsidRPr="00CF1A49" w:rsidRDefault="00072F3C" w:rsidP="007E0B45">
            <w:pPr>
              <w:pStyle w:val="ContactInfo"/>
              <w:contextualSpacing w:val="0"/>
              <w:jc w:val="left"/>
            </w:pPr>
            <w:r>
              <w:t xml:space="preserve">Denton </w:t>
            </w:r>
            <w:r w:rsidR="007E0B45">
              <w:t>,Texas</w:t>
            </w:r>
            <w:r w:rsidR="00692703" w:rsidRPr="00CF1A49">
              <w:t xml:space="preserve"> </w:t>
            </w:r>
            <w:r w:rsidR="007E0B45">
              <w:t xml:space="preserve">                                                                                                                         +1</w:t>
            </w:r>
            <w:r w:rsidR="00692703" w:rsidRPr="00CF1A49">
              <w:t xml:space="preserve"> </w:t>
            </w:r>
            <w:r w:rsidR="007E0B45">
              <w:t xml:space="preserve"> </w:t>
            </w:r>
            <w:r>
              <w:t>940-2686862</w:t>
            </w:r>
            <w:r w:rsidR="007E0B45">
              <w:t xml:space="preserve">   </w:t>
            </w:r>
            <w:hyperlink r:id="rId11" w:history="1">
              <w:r w:rsidR="007E0B45" w:rsidRPr="00F54256">
                <w:rPr>
                  <w:rStyle w:val="Hyperlink"/>
                </w:rPr>
                <w:t>https://www.linkedin.com/in/sri-pragna-099690130/#</w:t>
              </w:r>
            </w:hyperlink>
            <w:r w:rsidR="007E0B45">
              <w:t xml:space="preserve">                        </w:t>
            </w:r>
            <w:hyperlink r:id="rId12" w:history="1">
              <w:r w:rsidR="007E0B45" w:rsidRPr="00F54256">
                <w:rPr>
                  <w:rStyle w:val="Hyperlink"/>
                </w:rPr>
                <w:t>SriPragnaAkkiraju@my.unt.edu</w:t>
              </w:r>
            </w:hyperlink>
          </w:p>
        </w:tc>
      </w:tr>
      <w:tr w:rsidR="009571D8" w:rsidRPr="00CF1A49" w14:paraId="489864AA" w14:textId="77777777" w:rsidTr="006F7757">
        <w:trPr>
          <w:gridAfter w:val="1"/>
          <w:wAfter w:w="25" w:type="dxa"/>
        </w:trPr>
        <w:tc>
          <w:tcPr>
            <w:tcW w:w="9360" w:type="dxa"/>
            <w:gridSpan w:val="2"/>
            <w:tcMar>
              <w:top w:w="432" w:type="dxa"/>
            </w:tcMar>
          </w:tcPr>
          <w:p w14:paraId="3D39021B" w14:textId="77777777" w:rsidR="001755A8" w:rsidRPr="00B63A41" w:rsidRDefault="00E50A74" w:rsidP="00913946">
            <w:pPr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B63A41">
              <w:rPr>
                <w:rFonts w:ascii="Arial" w:hAnsi="Arial" w:cs="Arial"/>
                <w:sz w:val="24"/>
                <w:szCs w:val="24"/>
              </w:rPr>
              <w:t>To pursue a challenging career and be a part of progressive organization that gives a scope to enhance my knowledge and utilize my skills towards the growth of the organization.</w:t>
            </w:r>
          </w:p>
          <w:p w14:paraId="2B2358A2" w14:textId="77777777" w:rsidR="00E50A74" w:rsidRDefault="00E50A74" w:rsidP="00E50A7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4E3409A" w14:textId="77777777" w:rsidR="00E50A74" w:rsidRDefault="00E50A74" w:rsidP="00E50A7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8536D77" w14:textId="77777777" w:rsidR="00E50A74" w:rsidRDefault="00E50A74" w:rsidP="00E50A7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CORE COMPETENCIES</w:t>
            </w:r>
          </w:p>
          <w:p w14:paraId="4F1287AC" w14:textId="2F59EFDB" w:rsidR="00E50A74" w:rsidRPr="006428C0" w:rsidRDefault="00E50A74" w:rsidP="00E50A7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428C0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6428C0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6428C0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6428C0">
              <w:rPr>
                <w:rFonts w:ascii="Arial" w:hAnsi="Arial" w:cs="Arial"/>
                <w:b/>
                <w:sz w:val="24"/>
                <w:szCs w:val="24"/>
              </w:rPr>
              <w:tab/>
            </w:r>
          </w:p>
          <w:p w14:paraId="14EB9E5D" w14:textId="4AF16DF2" w:rsidR="00E50A74" w:rsidRPr="006428C0" w:rsidRDefault="00E50A74" w:rsidP="00E50A74">
            <w:pPr>
              <w:spacing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B63A41">
              <w:rPr>
                <w:rFonts w:ascii="Arial" w:eastAsia="Cambria" w:hAnsi="Arial" w:cs="Arial"/>
                <w:spacing w:val="-8"/>
                <w:sz w:val="24"/>
                <w:szCs w:val="24"/>
              </w:rPr>
              <w:t xml:space="preserve">Quick Learner  </w:t>
            </w:r>
            <w:r w:rsidRPr="00B63A41">
              <w:rPr>
                <w:rFonts w:ascii="Arial" w:eastAsia="Wingdings" w:hAnsi="Arial" w:cs="Arial"/>
                <w:sz w:val="24"/>
                <w:szCs w:val="24"/>
              </w:rPr>
              <w:t xml:space="preserve">| Adaptive in Nature </w:t>
            </w:r>
            <w:r w:rsidRPr="00B63A41">
              <w:rPr>
                <w:rFonts w:ascii="Arial" w:eastAsia="Cambria" w:hAnsi="Arial" w:cs="Arial"/>
                <w:spacing w:val="1"/>
                <w:sz w:val="24"/>
                <w:szCs w:val="24"/>
              </w:rPr>
              <w:t xml:space="preserve"> | </w:t>
            </w:r>
            <w:r w:rsidR="00B63A41" w:rsidRPr="00B63A41">
              <w:rPr>
                <w:rFonts w:ascii="Arial" w:eastAsia="Cambria" w:hAnsi="Arial" w:cs="Arial"/>
                <w:spacing w:val="1"/>
                <w:sz w:val="24"/>
                <w:szCs w:val="24"/>
              </w:rPr>
              <w:t xml:space="preserve">Hard Working </w:t>
            </w:r>
            <w:r w:rsidRPr="00B63A41">
              <w:rPr>
                <w:rFonts w:ascii="Arial" w:eastAsia="Cambria" w:hAnsi="Arial" w:cs="Arial"/>
                <w:spacing w:val="-8"/>
                <w:sz w:val="24"/>
                <w:szCs w:val="24"/>
              </w:rPr>
              <w:t xml:space="preserve"> | </w:t>
            </w:r>
            <w:r w:rsidR="00B63A41" w:rsidRPr="00B63A41">
              <w:rPr>
                <w:rFonts w:ascii="Arial" w:eastAsia="Cambria" w:hAnsi="Arial" w:cs="Arial"/>
                <w:spacing w:val="-8"/>
                <w:sz w:val="24"/>
                <w:szCs w:val="24"/>
              </w:rPr>
              <w:t>Positive Attitude</w:t>
            </w:r>
            <w:r w:rsidRPr="006428C0">
              <w:rPr>
                <w:rFonts w:ascii="Arial" w:eastAsia="Cambria" w:hAnsi="Arial" w:cs="Arial"/>
                <w:sz w:val="20"/>
                <w:szCs w:val="20"/>
              </w:rPr>
              <w:tab/>
            </w:r>
            <w:r w:rsidRPr="006428C0">
              <w:rPr>
                <w:rFonts w:ascii="Arial" w:eastAsia="Cambria" w:hAnsi="Arial" w:cs="Arial"/>
                <w:sz w:val="20"/>
                <w:szCs w:val="20"/>
              </w:rPr>
              <w:tab/>
            </w:r>
            <w:r w:rsidRPr="006428C0">
              <w:rPr>
                <w:rFonts w:ascii="Arial" w:eastAsia="Cambria" w:hAnsi="Arial" w:cs="Arial"/>
                <w:sz w:val="20"/>
                <w:szCs w:val="20"/>
              </w:rPr>
              <w:tab/>
            </w:r>
          </w:p>
          <w:p w14:paraId="15A49DAC" w14:textId="77777777" w:rsidR="00E50A74" w:rsidRDefault="00E50A74" w:rsidP="00E50A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A1B6894" w14:textId="31987648" w:rsidR="00E50A74" w:rsidRDefault="00E50A74" w:rsidP="00E50A74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6428C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TECHNICAL SKILLS </w:t>
            </w:r>
          </w:p>
          <w:p w14:paraId="40FE7BB4" w14:textId="77777777" w:rsidR="00B63A41" w:rsidRDefault="00B63A41" w:rsidP="00E50A74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A0B62BA" w14:textId="0F992FFE" w:rsidR="00B63A41" w:rsidRPr="00B63A41" w:rsidRDefault="00B63A41" w:rsidP="00B63A41">
            <w:pPr>
              <w:pStyle w:val="ListParagraph"/>
              <w:widowControl w:val="0"/>
              <w:numPr>
                <w:ilvl w:val="0"/>
                <w:numId w:val="14"/>
              </w:numPr>
              <w:tabs>
                <w:tab w:val="left" w:pos="849"/>
                <w:tab w:val="left" w:pos="3740"/>
              </w:tabs>
              <w:autoSpaceDE w:val="0"/>
              <w:autoSpaceDN w:val="0"/>
              <w:spacing w:before="100"/>
              <w:ind w:hanging="285"/>
              <w:contextualSpacing w:val="0"/>
              <w:rPr>
                <w:rFonts w:ascii="Arial" w:hAnsi="Arial" w:cs="Arial"/>
                <w:sz w:val="24"/>
              </w:rPr>
            </w:pPr>
            <w:r w:rsidRPr="00B63A41">
              <w:rPr>
                <w:rFonts w:ascii="Arial" w:hAnsi="Arial" w:cs="Arial"/>
                <w:sz w:val="24"/>
              </w:rPr>
              <w:t>Programing</w:t>
            </w:r>
            <w:r w:rsidRPr="00B63A41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B63A41">
              <w:rPr>
                <w:rFonts w:ascii="Arial" w:hAnsi="Arial" w:cs="Arial"/>
                <w:sz w:val="24"/>
              </w:rPr>
              <w:t>Languages</w:t>
            </w:r>
            <w:r w:rsidRPr="00B63A41">
              <w:rPr>
                <w:rFonts w:ascii="Arial" w:hAnsi="Arial" w:cs="Arial"/>
                <w:sz w:val="24"/>
              </w:rPr>
              <w:tab/>
              <w:t>: C,</w:t>
            </w:r>
            <w:r>
              <w:rPr>
                <w:rFonts w:ascii="Arial" w:hAnsi="Arial" w:cs="Arial"/>
                <w:sz w:val="24"/>
              </w:rPr>
              <w:t xml:space="preserve"> C++,</w:t>
            </w:r>
            <w:r w:rsidRPr="00B63A41">
              <w:rPr>
                <w:rFonts w:ascii="Arial" w:hAnsi="Arial" w:cs="Arial"/>
                <w:sz w:val="24"/>
              </w:rPr>
              <w:t xml:space="preserve"> JAVA, PYTHON.</w:t>
            </w:r>
          </w:p>
          <w:p w14:paraId="21D779ED" w14:textId="77777777" w:rsidR="00B63A41" w:rsidRPr="00B63A41" w:rsidRDefault="00B63A41" w:rsidP="00B63A41">
            <w:pPr>
              <w:pStyle w:val="ListParagraph"/>
              <w:widowControl w:val="0"/>
              <w:numPr>
                <w:ilvl w:val="0"/>
                <w:numId w:val="14"/>
              </w:numPr>
              <w:tabs>
                <w:tab w:val="left" w:pos="849"/>
                <w:tab w:val="left" w:pos="3740"/>
              </w:tabs>
              <w:autoSpaceDE w:val="0"/>
              <w:autoSpaceDN w:val="0"/>
              <w:spacing w:before="44"/>
              <w:ind w:hanging="285"/>
              <w:contextualSpacing w:val="0"/>
              <w:rPr>
                <w:rFonts w:ascii="Arial" w:hAnsi="Arial" w:cs="Arial"/>
                <w:sz w:val="24"/>
              </w:rPr>
            </w:pPr>
            <w:r w:rsidRPr="00B63A41">
              <w:rPr>
                <w:rFonts w:ascii="Arial" w:hAnsi="Arial" w:cs="Arial"/>
                <w:sz w:val="24"/>
              </w:rPr>
              <w:t>Web Technologies</w:t>
            </w:r>
            <w:r w:rsidRPr="00B63A41">
              <w:rPr>
                <w:rFonts w:ascii="Arial" w:hAnsi="Arial" w:cs="Arial"/>
                <w:sz w:val="24"/>
              </w:rPr>
              <w:tab/>
              <w:t>: HTML, CSS,</w:t>
            </w:r>
            <w:r w:rsidRPr="00B63A41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B63A41">
              <w:rPr>
                <w:rFonts w:ascii="Arial" w:hAnsi="Arial" w:cs="Arial"/>
                <w:sz w:val="24"/>
              </w:rPr>
              <w:t>PHP.</w:t>
            </w:r>
          </w:p>
          <w:p w14:paraId="626D326B" w14:textId="77777777" w:rsidR="00B63A41" w:rsidRPr="00B63A41" w:rsidRDefault="00B63A41" w:rsidP="00B63A41">
            <w:pPr>
              <w:pStyle w:val="ListParagraph"/>
              <w:widowControl w:val="0"/>
              <w:numPr>
                <w:ilvl w:val="0"/>
                <w:numId w:val="14"/>
              </w:numPr>
              <w:tabs>
                <w:tab w:val="left" w:pos="849"/>
                <w:tab w:val="left" w:pos="3740"/>
              </w:tabs>
              <w:autoSpaceDE w:val="0"/>
              <w:autoSpaceDN w:val="0"/>
              <w:spacing w:before="45"/>
              <w:ind w:hanging="285"/>
              <w:contextualSpacing w:val="0"/>
              <w:rPr>
                <w:rFonts w:ascii="Arial" w:hAnsi="Arial" w:cs="Arial"/>
                <w:sz w:val="24"/>
              </w:rPr>
            </w:pPr>
            <w:r w:rsidRPr="00B63A41">
              <w:rPr>
                <w:rFonts w:ascii="Arial" w:hAnsi="Arial" w:cs="Arial"/>
                <w:sz w:val="24"/>
              </w:rPr>
              <w:t>Familiar</w:t>
            </w:r>
            <w:r w:rsidRPr="00B63A41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B63A41">
              <w:rPr>
                <w:rFonts w:ascii="Arial" w:hAnsi="Arial" w:cs="Arial"/>
                <w:sz w:val="24"/>
              </w:rPr>
              <w:t>in</w:t>
            </w:r>
            <w:r w:rsidRPr="00B63A41">
              <w:rPr>
                <w:rFonts w:ascii="Arial" w:hAnsi="Arial" w:cs="Arial"/>
                <w:sz w:val="24"/>
              </w:rPr>
              <w:tab/>
              <w:t>: Android,</w:t>
            </w:r>
            <w:r w:rsidRPr="00B63A41">
              <w:rPr>
                <w:rFonts w:ascii="Arial" w:hAnsi="Arial" w:cs="Arial"/>
                <w:spacing w:val="1"/>
                <w:sz w:val="24"/>
              </w:rPr>
              <w:t xml:space="preserve"> </w:t>
            </w:r>
            <w:r w:rsidRPr="00B63A41">
              <w:rPr>
                <w:rFonts w:ascii="Arial" w:hAnsi="Arial" w:cs="Arial"/>
                <w:sz w:val="24"/>
              </w:rPr>
              <w:t>JavaScript.</w:t>
            </w:r>
          </w:p>
          <w:p w14:paraId="12340AFD" w14:textId="77777777" w:rsidR="00B63A41" w:rsidRPr="00B63A41" w:rsidRDefault="00B63A41" w:rsidP="00B63A41">
            <w:pPr>
              <w:pStyle w:val="ListParagraph"/>
              <w:widowControl w:val="0"/>
              <w:numPr>
                <w:ilvl w:val="0"/>
                <w:numId w:val="14"/>
              </w:numPr>
              <w:tabs>
                <w:tab w:val="left" w:pos="849"/>
                <w:tab w:val="left" w:pos="3740"/>
              </w:tabs>
              <w:autoSpaceDE w:val="0"/>
              <w:autoSpaceDN w:val="0"/>
              <w:spacing w:before="43"/>
              <w:ind w:hanging="285"/>
              <w:contextualSpacing w:val="0"/>
              <w:rPr>
                <w:rFonts w:ascii="Arial" w:hAnsi="Arial" w:cs="Arial"/>
                <w:sz w:val="24"/>
              </w:rPr>
            </w:pPr>
            <w:r w:rsidRPr="00B63A41">
              <w:rPr>
                <w:rFonts w:ascii="Arial" w:hAnsi="Arial" w:cs="Arial"/>
                <w:sz w:val="24"/>
              </w:rPr>
              <w:t>Others</w:t>
            </w:r>
            <w:r w:rsidRPr="00B63A41">
              <w:rPr>
                <w:rFonts w:ascii="Arial" w:hAnsi="Arial" w:cs="Arial"/>
                <w:sz w:val="24"/>
              </w:rPr>
              <w:tab/>
              <w:t>: MS-Office.</w:t>
            </w:r>
          </w:p>
          <w:p w14:paraId="52274BEB" w14:textId="4737A81C" w:rsidR="00E50A74" w:rsidRPr="00CF1A49" w:rsidRDefault="00E50A74" w:rsidP="00B63A41"/>
        </w:tc>
      </w:tr>
      <w:tr w:rsidR="00995FC7" w:rsidRPr="00CF1A49" w14:paraId="236031AA" w14:textId="77777777" w:rsidTr="006F7757">
        <w:tblPrEx>
          <w:tblBorders>
            <w:left w:val="dotted" w:sz="18" w:space="0" w:color="BFBFBF" w:themeColor="background1" w:themeShade="BF"/>
          </w:tblBorders>
          <w:tblCellMar>
            <w:left w:w="576" w:type="dxa"/>
            <w:bottom w:w="0" w:type="dxa"/>
          </w:tblCellMar>
        </w:tblPrEx>
        <w:trPr>
          <w:gridBefore w:val="1"/>
          <w:wBefore w:w="95" w:type="dxa"/>
        </w:trPr>
        <w:tc>
          <w:tcPr>
            <w:tcW w:w="9290" w:type="dxa"/>
            <w:gridSpan w:val="2"/>
            <w:tcMar>
              <w:top w:w="216" w:type="dxa"/>
            </w:tcMar>
          </w:tcPr>
          <w:p w14:paraId="09276D1F" w14:textId="77777777" w:rsidR="00995FC7" w:rsidRDefault="00995FC7" w:rsidP="006F7757"/>
          <w:p w14:paraId="08A45511" w14:textId="6F902D51" w:rsidR="00C80ACC" w:rsidRDefault="00C80ACC" w:rsidP="006F7757"/>
        </w:tc>
      </w:tr>
    </w:tbl>
    <w:p w14:paraId="2A09D6AB" w14:textId="54BCC861" w:rsidR="00A4354C" w:rsidRDefault="00995FC7" w:rsidP="00A4354C">
      <w:pPr>
        <w:pStyle w:val="Heading1"/>
        <w:ind w:firstLine="720"/>
      </w:pPr>
      <w:r>
        <w:t>Projects</w:t>
      </w:r>
      <w:r w:rsidR="0072099A">
        <w:br/>
      </w:r>
    </w:p>
    <w:p w14:paraId="69600D19" w14:textId="77777777" w:rsidR="0072099A" w:rsidRDefault="0072099A" w:rsidP="00A4354C">
      <w:pPr>
        <w:pStyle w:val="Heading1"/>
        <w:ind w:firstLine="720"/>
      </w:pPr>
    </w:p>
    <w:p w14:paraId="696F3CD9" w14:textId="5F9563B6" w:rsidR="00BB1282" w:rsidRPr="005E6E28" w:rsidRDefault="001B4A19" w:rsidP="00045CD1">
      <w:pPr>
        <w:pStyle w:val="Heading1"/>
        <w:numPr>
          <w:ilvl w:val="0"/>
          <w:numId w:val="21"/>
        </w:numPr>
        <w:rPr>
          <w:color w:val="808080" w:themeColor="background1" w:themeShade="80"/>
        </w:rPr>
      </w:pPr>
      <w:r w:rsidRPr="005E6E28">
        <w:rPr>
          <w:rFonts w:ascii="Arial" w:hAnsi="Arial" w:cs="Arial"/>
          <w:color w:val="808080" w:themeColor="background1" w:themeShade="80"/>
        </w:rPr>
        <w:t>December 2021</w:t>
      </w:r>
    </w:p>
    <w:p w14:paraId="61573FF7" w14:textId="12C3B8F6" w:rsidR="003A2D3E" w:rsidRDefault="0008635F" w:rsidP="000510EC">
      <w:pPr>
        <w:pStyle w:val="Heading2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online examination system(website)</w:t>
      </w:r>
    </w:p>
    <w:p w14:paraId="36DD7F41" w14:textId="204CF388" w:rsidR="00413FA2" w:rsidRDefault="0072099A" w:rsidP="00C80ACC">
      <w:pPr>
        <w:pStyle w:val="BodyText"/>
        <w:spacing w:before="147" w:line="276" w:lineRule="auto"/>
        <w:ind w:right="120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r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  <w:tab/>
      </w:r>
      <w:hyperlink r:id="rId13" w:history="1">
        <w:r w:rsidR="002C0C06">
          <w:rPr>
            <w:rStyle w:val="Hyperlink"/>
          </w:rPr>
          <w:t>pragna007/</w:t>
        </w:r>
        <w:proofErr w:type="spellStart"/>
        <w:r w:rsidR="002C0C06">
          <w:rPr>
            <w:rStyle w:val="Hyperlink"/>
          </w:rPr>
          <w:t>online_examination</w:t>
        </w:r>
        <w:proofErr w:type="spellEnd"/>
        <w:r w:rsidR="002C0C06">
          <w:rPr>
            <w:rStyle w:val="Hyperlink"/>
          </w:rPr>
          <w:t xml:space="preserve"> (github.com)</w:t>
        </w:r>
      </w:hyperlink>
      <w:r w:rsidR="00B314F9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</w:p>
    <w:p w14:paraId="43277030" w14:textId="05AF4DC9" w:rsidR="004652C9" w:rsidRDefault="004652C9" w:rsidP="00CD72DE">
      <w:pPr>
        <w:pStyle w:val="BodyText"/>
        <w:spacing w:before="147" w:line="276" w:lineRule="auto"/>
        <w:ind w:left="1440" w:right="120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r>
        <w:rPr>
          <w:rFonts w:ascii="Arial" w:hAnsi="Arial" w:cs="Arial"/>
          <w:color w:val="808080" w:themeColor="background1" w:themeShade="80"/>
          <w:sz w:val="24"/>
          <w:szCs w:val="24"/>
        </w:rPr>
        <w:t>It is a online examination portal where students ca</w:t>
      </w:r>
      <w:r w:rsidR="00C87E49">
        <w:rPr>
          <w:rFonts w:ascii="Arial" w:hAnsi="Arial" w:cs="Arial"/>
          <w:color w:val="808080" w:themeColor="background1" w:themeShade="80"/>
          <w:sz w:val="24"/>
          <w:szCs w:val="24"/>
        </w:rPr>
        <w:t xml:space="preserve">n take the </w:t>
      </w:r>
      <w:proofErr w:type="gramStart"/>
      <w:r w:rsidR="00C87E49">
        <w:rPr>
          <w:rFonts w:ascii="Arial" w:hAnsi="Arial" w:cs="Arial"/>
          <w:color w:val="808080" w:themeColor="background1" w:themeShade="80"/>
          <w:sz w:val="24"/>
          <w:szCs w:val="24"/>
        </w:rPr>
        <w:t xml:space="preserve">exam </w:t>
      </w:r>
      <w:r w:rsidR="00CD72DE">
        <w:rPr>
          <w:rFonts w:ascii="Arial" w:hAnsi="Arial" w:cs="Arial"/>
          <w:color w:val="808080" w:themeColor="background1" w:themeShade="80"/>
          <w:sz w:val="24"/>
          <w:szCs w:val="24"/>
        </w:rPr>
        <w:t>,</w:t>
      </w:r>
      <w:proofErr w:type="gramEnd"/>
      <w:r w:rsidR="00C87E49">
        <w:rPr>
          <w:rFonts w:ascii="Arial" w:hAnsi="Arial" w:cs="Arial"/>
          <w:color w:val="808080" w:themeColor="background1" w:themeShade="80"/>
          <w:sz w:val="24"/>
          <w:szCs w:val="24"/>
        </w:rPr>
        <w:t xml:space="preserve"> faculty can conduct exam </w:t>
      </w:r>
      <w:r w:rsidR="00CD72DE">
        <w:rPr>
          <w:rFonts w:ascii="Arial" w:hAnsi="Arial" w:cs="Arial"/>
          <w:color w:val="808080" w:themeColor="background1" w:themeShade="80"/>
          <w:sz w:val="24"/>
          <w:szCs w:val="24"/>
        </w:rPr>
        <w:t xml:space="preserve">and generate report </w:t>
      </w:r>
    </w:p>
    <w:p w14:paraId="011F3216" w14:textId="6A67AB64" w:rsidR="005E6E28" w:rsidRPr="005E6E28" w:rsidRDefault="005E6E28" w:rsidP="0072099A">
      <w:pPr>
        <w:pStyle w:val="Heading1"/>
        <w:rPr>
          <w:rFonts w:ascii="Arial" w:hAnsi="Arial" w:cs="Arial"/>
          <w:b w:val="0"/>
          <w:bCs/>
          <w:color w:val="808080" w:themeColor="background1" w:themeShade="80"/>
          <w:sz w:val="24"/>
          <w:szCs w:val="24"/>
        </w:rPr>
      </w:pP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11359"/>
      </w:tblGrid>
      <w:tr w:rsidR="001D0BF1" w:rsidRPr="00CF1A49" w14:paraId="5D073874" w14:textId="77777777" w:rsidTr="00D66A52">
        <w:tc>
          <w:tcPr>
            <w:tcW w:w="9355" w:type="dxa"/>
          </w:tcPr>
          <w:p w14:paraId="17C5647F" w14:textId="1243F0B3" w:rsidR="00A4354C" w:rsidRPr="00C62520" w:rsidRDefault="00A4354C" w:rsidP="00C62520">
            <w:pPr>
              <w:pStyle w:val="Heading3"/>
              <w:numPr>
                <w:ilvl w:val="0"/>
                <w:numId w:val="16"/>
              </w:numPr>
              <w:contextualSpacing w:val="0"/>
              <w:outlineLvl w:val="2"/>
              <w:rPr>
                <w:rFonts w:ascii="Arial" w:hAnsi="Arial" w:cs="Arial"/>
                <w:sz w:val="24"/>
              </w:rPr>
            </w:pPr>
            <w:r w:rsidRPr="00C62520">
              <w:rPr>
                <w:rFonts w:ascii="Arial" w:hAnsi="Arial" w:cs="Arial"/>
                <w:sz w:val="24"/>
              </w:rPr>
              <w:t>MAY</w:t>
            </w:r>
            <w:r w:rsidR="00C62520">
              <w:rPr>
                <w:rFonts w:ascii="Arial" w:hAnsi="Arial" w:cs="Arial"/>
                <w:sz w:val="24"/>
              </w:rPr>
              <w:t>,</w:t>
            </w:r>
            <w:r w:rsidRPr="00C62520">
              <w:rPr>
                <w:rFonts w:ascii="Arial" w:hAnsi="Arial" w:cs="Arial"/>
                <w:sz w:val="24"/>
              </w:rPr>
              <w:t>2021</w:t>
            </w:r>
          </w:p>
          <w:p w14:paraId="2268BBCE" w14:textId="77777777" w:rsidR="006329FC" w:rsidRDefault="006329FC" w:rsidP="006329FC">
            <w:pPr>
              <w:pStyle w:val="Heading3"/>
              <w:ind w:left="720"/>
              <w:contextualSpacing w:val="0"/>
              <w:outlineLvl w:val="2"/>
              <w:rPr>
                <w:rFonts w:ascii="Arial" w:hAnsi="Arial" w:cs="Arial"/>
                <w:sz w:val="24"/>
              </w:rPr>
            </w:pPr>
          </w:p>
          <w:p w14:paraId="59FAC3F5" w14:textId="3C90BC08" w:rsidR="00A4354C" w:rsidRPr="003D6FD0" w:rsidRDefault="00A4354C" w:rsidP="00A4354C">
            <w:pPr>
              <w:pStyle w:val="Heading2"/>
              <w:outlineLvl w:val="1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marketplace</w:t>
            </w:r>
            <w:r w:rsidRPr="003D6FD0">
              <w:rPr>
                <w:rFonts w:ascii="Arial" w:hAnsi="Arial" w:cs="Arial"/>
                <w:sz w:val="24"/>
                <w:szCs w:val="24"/>
              </w:rPr>
              <w:t>(</w:t>
            </w:r>
            <w:r w:rsidR="006329FC">
              <w:rPr>
                <w:rFonts w:ascii="Arial" w:hAnsi="Arial" w:cs="Arial"/>
                <w:sz w:val="24"/>
                <w:szCs w:val="24"/>
              </w:rPr>
              <w:t>website</w:t>
            </w:r>
            <w:r w:rsidRPr="003D6FD0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48B5F9FE" w14:textId="5958303F" w:rsidR="00C62520" w:rsidRDefault="00C62520" w:rsidP="00C62520">
            <w:pPr>
              <w:pStyle w:val="BodyText"/>
              <w:spacing w:before="147" w:line="276" w:lineRule="auto"/>
              <w:ind w:left="423" w:right="1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>Develop</w:t>
            </w:r>
            <w:r>
              <w:rPr>
                <w:rFonts w:ascii="Arial" w:hAnsi="Arial" w:cs="Arial"/>
                <w:sz w:val="24"/>
                <w:szCs w:val="24"/>
              </w:rPr>
              <w:t xml:space="preserve">ed a website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similar to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905B8">
              <w:rPr>
                <w:rFonts w:ascii="Arial" w:hAnsi="Arial" w:cs="Arial"/>
                <w:sz w:val="24"/>
                <w:szCs w:val="24"/>
              </w:rPr>
              <w:t>fa</w:t>
            </w:r>
            <w:r w:rsidR="00096AB6">
              <w:rPr>
                <w:rFonts w:ascii="Arial" w:hAnsi="Arial" w:cs="Arial"/>
                <w:sz w:val="24"/>
                <w:szCs w:val="24"/>
              </w:rPr>
              <w:t>c</w:t>
            </w:r>
            <w:r w:rsidR="002905B8">
              <w:rPr>
                <w:rFonts w:ascii="Arial" w:hAnsi="Arial" w:cs="Arial"/>
                <w:sz w:val="24"/>
                <w:szCs w:val="24"/>
              </w:rPr>
              <w:t>e</w:t>
            </w:r>
            <w:r w:rsidR="00096AB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905B8">
              <w:rPr>
                <w:rFonts w:ascii="Arial" w:hAnsi="Arial" w:cs="Arial"/>
                <w:sz w:val="24"/>
                <w:szCs w:val="24"/>
              </w:rPr>
              <w:t>book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905B8">
              <w:rPr>
                <w:rFonts w:ascii="Arial" w:hAnsi="Arial" w:cs="Arial"/>
                <w:sz w:val="24"/>
                <w:szCs w:val="24"/>
              </w:rPr>
              <w:t>marketplace</w:t>
            </w:r>
            <w:r>
              <w:rPr>
                <w:rFonts w:ascii="Arial" w:hAnsi="Arial" w:cs="Arial"/>
                <w:sz w:val="24"/>
                <w:szCs w:val="24"/>
              </w:rPr>
              <w:t xml:space="preserve"> where user can sell and buy used </w:t>
            </w:r>
          </w:p>
          <w:p w14:paraId="5FF25234" w14:textId="626CE40D" w:rsidR="00C62520" w:rsidRDefault="00C62520" w:rsidP="00C62520">
            <w:pPr>
              <w:pStyle w:val="BodyText"/>
              <w:spacing w:before="147" w:line="276" w:lineRule="auto"/>
              <w:ind w:left="423" w:right="1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Products.</w:t>
            </w:r>
            <w:r w:rsidR="008C0AEC">
              <w:rPr>
                <w:rFonts w:ascii="Arial" w:hAnsi="Arial" w:cs="Arial"/>
                <w:sz w:val="24"/>
                <w:szCs w:val="24"/>
              </w:rPr>
              <w:t xml:space="preserve"> Using node.js and html </w:t>
            </w:r>
          </w:p>
          <w:p w14:paraId="0EE13174" w14:textId="11A18A28" w:rsidR="00A4354C" w:rsidRDefault="00A4354C" w:rsidP="00A4354C">
            <w:pPr>
              <w:pStyle w:val="Heading3"/>
              <w:ind w:left="720"/>
              <w:contextualSpacing w:val="0"/>
              <w:outlineLvl w:val="2"/>
              <w:rPr>
                <w:rFonts w:ascii="Arial" w:hAnsi="Arial" w:cs="Arial"/>
                <w:sz w:val="24"/>
              </w:rPr>
            </w:pPr>
          </w:p>
          <w:p w14:paraId="1D47AFC2" w14:textId="4B24E624" w:rsidR="00C80ACC" w:rsidRDefault="00C80ACC" w:rsidP="00C80ACC">
            <w:pPr>
              <w:pStyle w:val="Heading3"/>
              <w:ind w:left="720"/>
              <w:contextualSpacing w:val="0"/>
              <w:outlineLvl w:val="2"/>
              <w:rPr>
                <w:rFonts w:ascii="Arial" w:hAnsi="Arial" w:cs="Arial"/>
                <w:sz w:val="24"/>
              </w:rPr>
            </w:pPr>
          </w:p>
          <w:p w14:paraId="619DCB58" w14:textId="77777777" w:rsidR="000510EC" w:rsidRDefault="000510EC" w:rsidP="00C80ACC">
            <w:pPr>
              <w:pStyle w:val="Heading3"/>
              <w:ind w:left="720"/>
              <w:contextualSpacing w:val="0"/>
              <w:outlineLvl w:val="2"/>
              <w:rPr>
                <w:rFonts w:ascii="Arial" w:hAnsi="Arial" w:cs="Arial"/>
                <w:sz w:val="24"/>
              </w:rPr>
            </w:pPr>
          </w:p>
          <w:p w14:paraId="2A44A99E" w14:textId="774E98C5" w:rsidR="00C62520" w:rsidRDefault="00C62520" w:rsidP="00A4354C">
            <w:pPr>
              <w:pStyle w:val="Heading3"/>
              <w:numPr>
                <w:ilvl w:val="0"/>
                <w:numId w:val="16"/>
              </w:numPr>
              <w:contextualSpacing w:val="0"/>
              <w:outlineLvl w:val="2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MARCH 2021</w:t>
            </w:r>
          </w:p>
          <w:p w14:paraId="77AA461B" w14:textId="77777777" w:rsidR="00C62520" w:rsidRDefault="00C62520" w:rsidP="00C62520">
            <w:pPr>
              <w:pStyle w:val="Heading3"/>
              <w:ind w:left="720"/>
              <w:contextualSpacing w:val="0"/>
              <w:outlineLvl w:val="2"/>
              <w:rPr>
                <w:rFonts w:ascii="Arial" w:hAnsi="Arial" w:cs="Arial"/>
                <w:sz w:val="24"/>
              </w:rPr>
            </w:pPr>
          </w:p>
          <w:p w14:paraId="0AAFA895" w14:textId="27C0A384" w:rsidR="00C62520" w:rsidRDefault="00C62520" w:rsidP="00C62520">
            <w:pPr>
              <w:pStyle w:val="Heading2"/>
              <w:outlineLvl w:val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CYBER_SECURITY PROJECT</w:t>
            </w:r>
          </w:p>
          <w:p w14:paraId="244DCB9C" w14:textId="77777777" w:rsidR="00C62520" w:rsidRPr="003D6FD0" w:rsidRDefault="00C62520" w:rsidP="00C62520">
            <w:pPr>
              <w:pStyle w:val="Heading2"/>
              <w:outlineLvl w:val="1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</w:p>
          <w:p w14:paraId="48AB6F8B" w14:textId="468DD1F0" w:rsidR="00C62520" w:rsidRDefault="00C62520" w:rsidP="00C62520">
            <w:pPr>
              <w:pStyle w:val="BodyText"/>
              <w:spacing w:before="147" w:line="276" w:lineRule="auto"/>
              <w:ind w:left="423" w:right="1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>Develop</w:t>
            </w:r>
            <w:r>
              <w:rPr>
                <w:rFonts w:ascii="Arial" w:hAnsi="Arial" w:cs="Arial"/>
                <w:sz w:val="24"/>
                <w:szCs w:val="24"/>
              </w:rPr>
              <w:t>ed a website to demonstrate pitfalls of website not having a proper security</w:t>
            </w:r>
          </w:p>
          <w:p w14:paraId="49BBC19F" w14:textId="77594860" w:rsidR="00C62520" w:rsidRDefault="00C62520" w:rsidP="00C62520">
            <w:pPr>
              <w:pStyle w:val="BodyText"/>
              <w:spacing w:before="147" w:line="276" w:lineRule="auto"/>
              <w:ind w:left="423" w:right="1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Could be leading to data leak and how to defend it.</w:t>
            </w:r>
            <w:r w:rsidR="008C0AEC">
              <w:rPr>
                <w:rFonts w:ascii="Arial" w:hAnsi="Arial" w:cs="Arial"/>
                <w:sz w:val="24"/>
                <w:szCs w:val="24"/>
              </w:rPr>
              <w:t xml:space="preserve"> Using php and html</w:t>
            </w:r>
          </w:p>
          <w:p w14:paraId="58991964" w14:textId="77777777" w:rsidR="00D514F2" w:rsidRDefault="00D514F2" w:rsidP="00C62520">
            <w:pPr>
              <w:pStyle w:val="BodyText"/>
              <w:spacing w:before="147" w:line="276" w:lineRule="auto"/>
              <w:ind w:left="423" w:right="12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F02A438" w14:textId="3623D842" w:rsidR="00E13ED0" w:rsidRPr="00E13ED0" w:rsidRDefault="005E3791" w:rsidP="00E13ED0">
            <w:pPr>
              <w:pStyle w:val="BodyText"/>
              <w:numPr>
                <w:ilvl w:val="0"/>
                <w:numId w:val="20"/>
              </w:numPr>
              <w:spacing w:before="147" w:line="276" w:lineRule="auto"/>
              <w:ind w:right="12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5E3791">
              <w:rPr>
                <w:rFonts w:ascii="Arial" w:hAnsi="Arial" w:cs="Arial"/>
                <w:b/>
                <w:bCs/>
                <w:sz w:val="24"/>
                <w:szCs w:val="24"/>
              </w:rPr>
              <w:t>MAY</w:t>
            </w:r>
            <w:r w:rsidR="00DE0550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  <w:proofErr w:type="gramEnd"/>
            <w:r w:rsidRPr="005E379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201</w:t>
            </w:r>
            <w:r w:rsidR="00BB1282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  <w:p w14:paraId="08D5BB8D" w14:textId="60AA1960" w:rsidR="00DE0550" w:rsidRDefault="0061095D" w:rsidP="002767B9">
            <w:pPr>
              <w:pStyle w:val="BodyText"/>
              <w:spacing w:before="147" w:line="276" w:lineRule="auto"/>
              <w:ind w:right="120"/>
              <w:jc w:val="both"/>
              <w:rPr>
                <w:rFonts w:ascii="Arial" w:hAnsi="Arial" w:cs="Arial"/>
                <w:b/>
                <w:bCs/>
                <w:color w:val="1D824C" w:themeColor="accen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1D824C" w:themeColor="accent1"/>
                <w:sz w:val="24"/>
                <w:szCs w:val="24"/>
              </w:rPr>
              <w:t xml:space="preserve">SKIP THE </w:t>
            </w:r>
            <w:proofErr w:type="gramStart"/>
            <w:r>
              <w:rPr>
                <w:rFonts w:ascii="Arial" w:hAnsi="Arial" w:cs="Arial"/>
                <w:b/>
                <w:bCs/>
                <w:color w:val="1D824C" w:themeColor="accent1"/>
                <w:sz w:val="24"/>
                <w:szCs w:val="24"/>
              </w:rPr>
              <w:t>QUEUE(</w:t>
            </w:r>
            <w:proofErr w:type="gramEnd"/>
            <w:r w:rsidR="00DE0550">
              <w:rPr>
                <w:rFonts w:ascii="Arial" w:hAnsi="Arial" w:cs="Arial"/>
                <w:b/>
                <w:bCs/>
                <w:color w:val="1D824C" w:themeColor="accent1"/>
                <w:sz w:val="24"/>
                <w:szCs w:val="24"/>
              </w:rPr>
              <w:t>SELF_CHECKOUT APP</w:t>
            </w:r>
            <w:r>
              <w:rPr>
                <w:rFonts w:ascii="Arial" w:hAnsi="Arial" w:cs="Arial"/>
                <w:b/>
                <w:bCs/>
                <w:color w:val="1D824C" w:themeColor="accent1"/>
                <w:sz w:val="24"/>
                <w:szCs w:val="24"/>
              </w:rPr>
              <w:t>)</w:t>
            </w:r>
          </w:p>
          <w:p w14:paraId="64229BE8" w14:textId="77777777" w:rsidR="002767B9" w:rsidRDefault="002767B9" w:rsidP="00096AB6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</w:p>
          <w:p w14:paraId="5F2CFBC2" w14:textId="77777777" w:rsidR="002767B9" w:rsidRDefault="005D7254" w:rsidP="00096AB6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As a part of final -year project of under graduation. I have developed </w:t>
            </w:r>
            <w:proofErr w:type="gramStart"/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an</w:t>
            </w:r>
            <w:proofErr w:type="gramEnd"/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096AB6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self-checkout</w:t>
            </w:r>
          </w:p>
          <w:p w14:paraId="4CC32187" w14:textId="77777777" w:rsidR="0032628E" w:rsidRDefault="002767B9" w:rsidP="00096AB6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A</w:t>
            </w:r>
            <w:r w:rsidR="00096AB6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pp</w:t>
            </w:r>
            <w:r w:rsidR="0061095D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. As we all know the trouble of standing in long-queues. So,</w:t>
            </w:r>
            <w:r w:rsidR="003C16DF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 </w:t>
            </w:r>
            <w:proofErr w:type="gramStart"/>
            <w:r w:rsidR="003C16DF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In</w:t>
            </w:r>
            <w:proofErr w:type="gramEnd"/>
            <w:r w:rsidR="003C16DF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 order to avoid those long queues this app has been developed through this app you can scan your </w:t>
            </w:r>
            <w:r w:rsidR="0032628E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groceries</w:t>
            </w:r>
          </w:p>
          <w:p w14:paraId="3AEBBBEB" w14:textId="77777777" w:rsidR="0032628E" w:rsidRDefault="0032628E" w:rsidP="00096AB6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Barcode through cell-phone camera and pay to the store through payment gateway and</w:t>
            </w:r>
          </w:p>
          <w:p w14:paraId="387F13BE" w14:textId="77777777" w:rsidR="0032628E" w:rsidRDefault="0032628E" w:rsidP="00096AB6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Leave without a wait. </w:t>
            </w:r>
          </w:p>
          <w:p w14:paraId="71722FC3" w14:textId="77777777" w:rsidR="0032628E" w:rsidRDefault="0032628E" w:rsidP="00096AB6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</w:p>
          <w:p w14:paraId="27147955" w14:textId="77777777" w:rsidR="0032628E" w:rsidRDefault="0032628E" w:rsidP="00096AB6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This application has three modules:</w:t>
            </w:r>
          </w:p>
          <w:p w14:paraId="7D405A01" w14:textId="77777777" w:rsidR="0032628E" w:rsidRDefault="0032628E" w:rsidP="00096AB6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1.Scanning of the product</w:t>
            </w:r>
          </w:p>
          <w:p w14:paraId="28681EA5" w14:textId="03E51237" w:rsidR="0032628E" w:rsidRDefault="0032628E" w:rsidP="00096AB6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2. Database of the products </w:t>
            </w:r>
          </w:p>
          <w:p w14:paraId="69203F6B" w14:textId="18CE7A44" w:rsidR="00C62520" w:rsidRDefault="0032628E" w:rsidP="00096AB6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3</w:t>
            </w:r>
            <w:r w:rsidR="0061095D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.</w:t>
            </w:r>
            <w:proofErr w:type="gramEnd"/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167EBA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Payment.</w:t>
            </w:r>
          </w:p>
          <w:p w14:paraId="44353030" w14:textId="47866A3B" w:rsidR="00167EBA" w:rsidRDefault="00167EBA" w:rsidP="00096AB6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</w:p>
          <w:p w14:paraId="2C94F06E" w14:textId="77777777" w:rsidR="00B62D01" w:rsidRDefault="00167EBA" w:rsidP="00B62D01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So for the front-end </w:t>
            </w:r>
            <w:r w:rsidR="009327DB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I</w:t>
            </w:r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 have used Android -studio (</w:t>
            </w:r>
            <w:proofErr w:type="spellStart"/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i.e</w:t>
            </w:r>
            <w:proofErr w:type="spellEnd"/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xml )</w:t>
            </w:r>
            <w:proofErr w:type="gramEnd"/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 and for the databa</w:t>
            </w:r>
            <w:r w:rsidR="009327DB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se </w:t>
            </w:r>
          </w:p>
          <w:p w14:paraId="54D9E36C" w14:textId="77777777" w:rsidR="00B62D01" w:rsidRDefault="009327DB" w:rsidP="00B62D01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I used </w:t>
            </w:r>
            <w:proofErr w:type="gramStart"/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Firebase(</w:t>
            </w:r>
            <w:proofErr w:type="spellStart"/>
            <w:proofErr w:type="gramEnd"/>
            <w:r w:rsidR="00626A73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i.e</w:t>
            </w:r>
            <w:proofErr w:type="spellEnd"/>
            <w:r w:rsidR="00626A73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 AS the runtime can be added easily) . </w:t>
            </w:r>
            <w:r w:rsidR="00B62D01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 xml:space="preserve">for payment gateway </w:t>
            </w:r>
          </w:p>
          <w:p w14:paraId="3299D10D" w14:textId="1BD2F3A1" w:rsidR="00167EBA" w:rsidRDefault="00B62D01" w:rsidP="00B62D01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I used Stripe.</w:t>
            </w:r>
          </w:p>
          <w:p w14:paraId="6AF82135" w14:textId="77777777" w:rsidR="00096AB6" w:rsidRPr="00096AB6" w:rsidRDefault="00096AB6" w:rsidP="00096AB6">
            <w:pPr>
              <w:pStyle w:val="BodyText"/>
              <w:spacing w:before="147" w:line="276" w:lineRule="auto"/>
              <w:ind w:left="720" w:right="120"/>
              <w:jc w:val="both"/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</w:p>
          <w:p w14:paraId="18EF7E51" w14:textId="54007B68" w:rsidR="00C62520" w:rsidRDefault="00C62520" w:rsidP="00C62520">
            <w:pPr>
              <w:pStyle w:val="Heading3"/>
              <w:ind w:left="720"/>
              <w:contextualSpacing w:val="0"/>
              <w:outlineLvl w:val="2"/>
              <w:rPr>
                <w:rFonts w:ascii="Arial" w:hAnsi="Arial" w:cs="Arial"/>
                <w:sz w:val="24"/>
              </w:rPr>
            </w:pPr>
          </w:p>
          <w:p w14:paraId="318B1B06" w14:textId="77777777" w:rsidR="002C0C06" w:rsidRDefault="002C0C06" w:rsidP="00C62520">
            <w:pPr>
              <w:pStyle w:val="Heading3"/>
              <w:ind w:left="720"/>
              <w:contextualSpacing w:val="0"/>
              <w:outlineLvl w:val="2"/>
              <w:rPr>
                <w:rFonts w:ascii="Arial" w:hAnsi="Arial" w:cs="Arial"/>
                <w:sz w:val="24"/>
              </w:rPr>
            </w:pPr>
          </w:p>
          <w:p w14:paraId="4804516C" w14:textId="6902C4CC" w:rsidR="001D0BF1" w:rsidRPr="003D6FD0" w:rsidRDefault="003D6FD0" w:rsidP="00A4354C">
            <w:pPr>
              <w:pStyle w:val="Heading3"/>
              <w:numPr>
                <w:ilvl w:val="0"/>
                <w:numId w:val="16"/>
              </w:numPr>
              <w:contextualSpacing w:val="0"/>
              <w:outlineLvl w:val="2"/>
              <w:rPr>
                <w:rFonts w:ascii="Arial" w:hAnsi="Arial" w:cs="Arial"/>
                <w:sz w:val="24"/>
              </w:rPr>
            </w:pPr>
            <w:r w:rsidRPr="003D6FD0">
              <w:rPr>
                <w:rFonts w:ascii="Arial" w:hAnsi="Arial" w:cs="Arial"/>
                <w:sz w:val="24"/>
              </w:rPr>
              <w:t>NOVEMBER,2018</w:t>
            </w:r>
          </w:p>
          <w:p w14:paraId="05209AA1" w14:textId="77777777" w:rsidR="003D6FD0" w:rsidRPr="003D6FD0" w:rsidRDefault="003D6FD0" w:rsidP="001D0BF1">
            <w:pPr>
              <w:pStyle w:val="Heading3"/>
              <w:contextualSpacing w:val="0"/>
              <w:outlineLvl w:val="2"/>
              <w:rPr>
                <w:rFonts w:ascii="Arial" w:hAnsi="Arial" w:cs="Arial"/>
                <w:sz w:val="24"/>
              </w:rPr>
            </w:pPr>
          </w:p>
          <w:p w14:paraId="68B48402" w14:textId="32608923" w:rsidR="001D0BF1" w:rsidRDefault="003D6FD0" w:rsidP="00995FC7">
            <w:pPr>
              <w:pStyle w:val="Heading2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>Accounting App</w:t>
            </w:r>
            <w:r w:rsidR="002C0C06">
              <w:rPr>
                <w:rFonts w:ascii="Arial" w:hAnsi="Arial" w:cs="Arial"/>
                <w:sz w:val="24"/>
                <w:szCs w:val="24"/>
              </w:rPr>
              <w:t>: START UP</w:t>
            </w:r>
          </w:p>
          <w:p w14:paraId="38181FF6" w14:textId="1194D70E" w:rsidR="002C0C06" w:rsidRDefault="002C0C06" w:rsidP="00995FC7">
            <w:pPr>
              <w:pStyle w:val="Heading2"/>
              <w:outlineLvl w:val="1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</w:p>
          <w:p w14:paraId="160AF966" w14:textId="7AACB40D" w:rsidR="002C0C06" w:rsidRDefault="00E13ED0" w:rsidP="00995FC7">
            <w:pPr>
              <w:pStyle w:val="Heading2"/>
              <w:outlineLvl w:val="1"/>
            </w:pPr>
            <w:hyperlink r:id="rId14" w:history="1">
              <w:r>
                <w:rPr>
                  <w:rStyle w:val="Hyperlink"/>
                </w:rPr>
                <w:t>pragna007/startup_accounting_app (github.com)</w:t>
              </w:r>
            </w:hyperlink>
          </w:p>
          <w:p w14:paraId="4E845401" w14:textId="77777777" w:rsidR="00E13ED0" w:rsidRPr="003D6FD0" w:rsidRDefault="00E13ED0" w:rsidP="00995FC7">
            <w:pPr>
              <w:pStyle w:val="Heading2"/>
              <w:outlineLvl w:val="1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</w:p>
          <w:p w14:paraId="1E5B82CD" w14:textId="77777777" w:rsidR="003D6FD0" w:rsidRDefault="003D6FD0" w:rsidP="003D6FD0">
            <w:pPr>
              <w:pStyle w:val="BodyText"/>
              <w:spacing w:before="147" w:line="276" w:lineRule="auto"/>
              <w:ind w:left="423" w:right="1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>Developed an Android application which helps many firms for in and out transactions in</w:t>
            </w:r>
          </w:p>
          <w:p w14:paraId="31257E4C" w14:textId="066AE987" w:rsidR="003D6FD0" w:rsidRDefault="003D6FD0" w:rsidP="003D6FD0">
            <w:pPr>
              <w:pStyle w:val="BodyText"/>
              <w:spacing w:before="147" w:line="276" w:lineRule="auto"/>
              <w:ind w:left="423" w:right="1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 xml:space="preserve"> a firm. The application is basically developed for chili yards of Guntur districts </w:t>
            </w:r>
            <w:proofErr w:type="gramStart"/>
            <w:r w:rsidRPr="003D6FD0">
              <w:rPr>
                <w:rFonts w:ascii="Arial" w:hAnsi="Arial" w:cs="Arial"/>
                <w:sz w:val="24"/>
                <w:szCs w:val="24"/>
              </w:rPr>
              <w:t>where</w:t>
            </w:r>
            <w:proofErr w:type="gramEnd"/>
            <w:r w:rsidRPr="003D6FD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5EA2CD8" w14:textId="77777777" w:rsidR="003D6FD0" w:rsidRDefault="003D6FD0" w:rsidP="003D6FD0">
            <w:pPr>
              <w:pStyle w:val="BodyText"/>
              <w:spacing w:before="147" w:line="276" w:lineRule="auto"/>
              <w:ind w:left="423" w:right="1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 xml:space="preserve">people face a lot of troubles in writing daily transactions manually. This app eases them </w:t>
            </w:r>
          </w:p>
          <w:p w14:paraId="45487D98" w14:textId="66924EE9" w:rsidR="003D6FD0" w:rsidRPr="003D6FD0" w:rsidRDefault="003D6FD0" w:rsidP="003D6FD0">
            <w:pPr>
              <w:pStyle w:val="BodyText"/>
              <w:spacing w:before="147" w:line="276" w:lineRule="auto"/>
              <w:ind w:left="423" w:right="1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>from the problem of manual writing.</w:t>
            </w:r>
          </w:p>
          <w:p w14:paraId="0906F8D4" w14:textId="3A89EF56" w:rsidR="003D6FD0" w:rsidRPr="003D6FD0" w:rsidRDefault="003D6FD0" w:rsidP="003D6FD0">
            <w:pPr>
              <w:spacing w:before="198"/>
              <w:ind w:left="1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D6FD0">
              <w:rPr>
                <w:rFonts w:ascii="Arial" w:hAnsi="Arial" w:cs="Arial"/>
                <w:sz w:val="24"/>
                <w:szCs w:val="24"/>
              </w:rPr>
              <w:t>This application consists of following modules</w:t>
            </w:r>
          </w:p>
          <w:p w14:paraId="6B8490DD" w14:textId="77777777" w:rsidR="003D6FD0" w:rsidRPr="003D6FD0" w:rsidRDefault="003D6FD0" w:rsidP="003D6FD0">
            <w:pPr>
              <w:pStyle w:val="BodyText"/>
              <w:spacing w:before="8"/>
              <w:rPr>
                <w:rFonts w:ascii="Arial" w:hAnsi="Arial" w:cs="Arial"/>
                <w:sz w:val="24"/>
                <w:szCs w:val="24"/>
              </w:rPr>
            </w:pPr>
          </w:p>
          <w:p w14:paraId="57B662CC" w14:textId="77777777" w:rsidR="003D6FD0" w:rsidRPr="003D6FD0" w:rsidRDefault="003D6FD0" w:rsidP="003D6FD0">
            <w:pPr>
              <w:pStyle w:val="ListParagraph"/>
              <w:widowControl w:val="0"/>
              <w:numPr>
                <w:ilvl w:val="2"/>
                <w:numId w:val="14"/>
              </w:numPr>
              <w:tabs>
                <w:tab w:val="left" w:pos="1941"/>
              </w:tabs>
              <w:autoSpaceDE w:val="0"/>
              <w:autoSpaceDN w:val="0"/>
              <w:spacing w:before="1"/>
              <w:ind w:hanging="361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>Master</w:t>
            </w:r>
          </w:p>
          <w:p w14:paraId="0AF91756" w14:textId="77777777" w:rsidR="003D6FD0" w:rsidRPr="003D6FD0" w:rsidRDefault="003D6FD0" w:rsidP="003D6FD0">
            <w:pPr>
              <w:pStyle w:val="ListParagraph"/>
              <w:widowControl w:val="0"/>
              <w:numPr>
                <w:ilvl w:val="2"/>
                <w:numId w:val="14"/>
              </w:numPr>
              <w:tabs>
                <w:tab w:val="left" w:pos="1941"/>
              </w:tabs>
              <w:autoSpaceDE w:val="0"/>
              <w:autoSpaceDN w:val="0"/>
              <w:ind w:hanging="361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lastRenderedPageBreak/>
              <w:t>Transactions</w:t>
            </w:r>
          </w:p>
          <w:p w14:paraId="1100EEF3" w14:textId="77777777" w:rsidR="003D6FD0" w:rsidRPr="003D6FD0" w:rsidRDefault="003D6FD0" w:rsidP="003D6FD0">
            <w:pPr>
              <w:pStyle w:val="ListParagraph"/>
              <w:widowControl w:val="0"/>
              <w:numPr>
                <w:ilvl w:val="2"/>
                <w:numId w:val="14"/>
              </w:numPr>
              <w:tabs>
                <w:tab w:val="left" w:pos="1941"/>
              </w:tabs>
              <w:autoSpaceDE w:val="0"/>
              <w:autoSpaceDN w:val="0"/>
              <w:spacing w:before="1"/>
              <w:ind w:hanging="361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>Reports</w:t>
            </w:r>
          </w:p>
          <w:p w14:paraId="6BDB964C" w14:textId="77777777" w:rsidR="003D6FD0" w:rsidRPr="003D6FD0" w:rsidRDefault="003D6FD0" w:rsidP="003D6FD0">
            <w:pPr>
              <w:pStyle w:val="ListParagraph"/>
              <w:widowControl w:val="0"/>
              <w:numPr>
                <w:ilvl w:val="2"/>
                <w:numId w:val="14"/>
              </w:numPr>
              <w:tabs>
                <w:tab w:val="left" w:pos="1941"/>
              </w:tabs>
              <w:autoSpaceDE w:val="0"/>
              <w:autoSpaceDN w:val="0"/>
              <w:ind w:left="140" w:right="8095" w:firstLine="1440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pacing w:val="-3"/>
                <w:sz w:val="24"/>
                <w:szCs w:val="24"/>
              </w:rPr>
              <w:t xml:space="preserve">Utilities </w:t>
            </w:r>
            <w:r w:rsidRPr="003D6FD0">
              <w:rPr>
                <w:rFonts w:ascii="Arial" w:hAnsi="Arial" w:cs="Arial"/>
                <w:sz w:val="24"/>
                <w:szCs w:val="24"/>
              </w:rPr>
              <w:t>Brief about</w:t>
            </w:r>
            <w:r w:rsidRPr="003D6FD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3D6FD0">
              <w:rPr>
                <w:rFonts w:ascii="Arial" w:hAnsi="Arial" w:cs="Arial"/>
                <w:sz w:val="24"/>
                <w:szCs w:val="24"/>
              </w:rPr>
              <w:t>modules</w:t>
            </w:r>
          </w:p>
          <w:p w14:paraId="6221E063" w14:textId="77777777" w:rsidR="003D6FD0" w:rsidRPr="003D6FD0" w:rsidRDefault="003D6FD0" w:rsidP="003D6FD0">
            <w:pPr>
              <w:pStyle w:val="BodyText"/>
              <w:spacing w:before="3"/>
              <w:rPr>
                <w:rFonts w:ascii="Arial" w:hAnsi="Arial" w:cs="Arial"/>
                <w:sz w:val="24"/>
                <w:szCs w:val="24"/>
              </w:rPr>
            </w:pPr>
          </w:p>
          <w:p w14:paraId="48AA1CB1" w14:textId="77777777" w:rsidR="003D6FD0" w:rsidRPr="003D6FD0" w:rsidRDefault="003D6FD0" w:rsidP="003D6FD0">
            <w:pPr>
              <w:spacing w:line="237" w:lineRule="auto"/>
              <w:ind w:left="140" w:right="3070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b/>
                <w:bCs/>
                <w:sz w:val="24"/>
                <w:szCs w:val="24"/>
              </w:rPr>
              <w:t>Master</w:t>
            </w:r>
            <w:r w:rsidRPr="003D6FD0">
              <w:rPr>
                <w:rFonts w:ascii="Arial" w:hAnsi="Arial" w:cs="Arial"/>
                <w:sz w:val="24"/>
                <w:szCs w:val="24"/>
              </w:rPr>
              <w:t xml:space="preserve">: In this module the data about the company and its requirements are stored Transactions: In this module the entry of daily transactions </w:t>
            </w:r>
            <w:proofErr w:type="gramStart"/>
            <w:r w:rsidRPr="003D6FD0">
              <w:rPr>
                <w:rFonts w:ascii="Arial" w:hAnsi="Arial" w:cs="Arial"/>
                <w:sz w:val="24"/>
                <w:szCs w:val="24"/>
              </w:rPr>
              <w:t>are</w:t>
            </w:r>
            <w:proofErr w:type="gramEnd"/>
            <w:r w:rsidRPr="003D6FD0">
              <w:rPr>
                <w:rFonts w:ascii="Arial" w:hAnsi="Arial" w:cs="Arial"/>
                <w:sz w:val="24"/>
                <w:szCs w:val="24"/>
              </w:rPr>
              <w:t xml:space="preserve"> done.</w:t>
            </w:r>
          </w:p>
          <w:p w14:paraId="411B8D44" w14:textId="77777777" w:rsidR="003D6FD0" w:rsidRPr="003D6FD0" w:rsidRDefault="003D6FD0" w:rsidP="003D6FD0">
            <w:pPr>
              <w:spacing w:before="1"/>
              <w:ind w:left="1038" w:right="3656" w:hanging="899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b/>
                <w:bCs/>
                <w:sz w:val="24"/>
                <w:szCs w:val="24"/>
              </w:rPr>
              <w:t>Reports:</w:t>
            </w:r>
            <w:r w:rsidRPr="003D6FD0">
              <w:rPr>
                <w:rFonts w:ascii="Arial" w:hAnsi="Arial" w:cs="Arial"/>
                <w:sz w:val="24"/>
                <w:szCs w:val="24"/>
              </w:rPr>
              <w:t xml:space="preserve"> In this module a detailed report is generated automatically (i.e., pdf) Few Reports are:</w:t>
            </w:r>
          </w:p>
          <w:p w14:paraId="590730CF" w14:textId="77777777" w:rsidR="003D6FD0" w:rsidRPr="003D6FD0" w:rsidRDefault="003D6FD0" w:rsidP="003D6FD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1791"/>
                <w:tab w:val="left" w:pos="1792"/>
              </w:tabs>
              <w:autoSpaceDE w:val="0"/>
              <w:autoSpaceDN w:val="0"/>
              <w:spacing w:before="1"/>
              <w:ind w:hanging="361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>Daily Signature Report</w:t>
            </w:r>
          </w:p>
          <w:p w14:paraId="03E85D81" w14:textId="77777777" w:rsidR="003D6FD0" w:rsidRPr="003D6FD0" w:rsidRDefault="003D6FD0" w:rsidP="003D6FD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1791"/>
                <w:tab w:val="left" w:pos="1792"/>
              </w:tabs>
              <w:autoSpaceDE w:val="0"/>
              <w:autoSpaceDN w:val="0"/>
              <w:ind w:hanging="361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>Mark</w:t>
            </w:r>
            <w:r w:rsidRPr="003D6FD0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3D6FD0">
              <w:rPr>
                <w:rFonts w:ascii="Arial" w:hAnsi="Arial" w:cs="Arial"/>
                <w:sz w:val="24"/>
                <w:szCs w:val="24"/>
              </w:rPr>
              <w:t>List</w:t>
            </w:r>
          </w:p>
          <w:p w14:paraId="0457CB59" w14:textId="77777777" w:rsidR="003D6FD0" w:rsidRPr="003D6FD0" w:rsidRDefault="003D6FD0" w:rsidP="003D6FD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1791"/>
                <w:tab w:val="left" w:pos="1792"/>
              </w:tabs>
              <w:autoSpaceDE w:val="0"/>
              <w:autoSpaceDN w:val="0"/>
              <w:spacing w:before="1" w:line="279" w:lineRule="exact"/>
              <w:ind w:hanging="361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>Purchase Report</w:t>
            </w:r>
            <w:r w:rsidRPr="003D6FD0">
              <w:rPr>
                <w:rFonts w:ascii="Arial" w:hAnsi="Arial" w:cs="Arial"/>
                <w:spacing w:val="46"/>
                <w:sz w:val="24"/>
                <w:szCs w:val="24"/>
              </w:rPr>
              <w:t xml:space="preserve"> </w:t>
            </w:r>
            <w:r w:rsidRPr="003D6FD0">
              <w:rPr>
                <w:rFonts w:ascii="Arial" w:hAnsi="Arial" w:cs="Arial"/>
                <w:sz w:val="24"/>
                <w:szCs w:val="24"/>
              </w:rPr>
              <w:t>etc.</w:t>
            </w:r>
          </w:p>
          <w:p w14:paraId="627C4432" w14:textId="77777777" w:rsidR="003D6FD0" w:rsidRDefault="003D6FD0" w:rsidP="003D6FD0">
            <w:pPr>
              <w:ind w:left="140" w:right="185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b/>
                <w:bCs/>
                <w:sz w:val="24"/>
                <w:szCs w:val="24"/>
              </w:rPr>
              <w:t>Utilities:</w:t>
            </w:r>
            <w:r w:rsidRPr="003D6FD0">
              <w:rPr>
                <w:rFonts w:ascii="Arial" w:hAnsi="Arial" w:cs="Arial"/>
                <w:sz w:val="24"/>
                <w:szCs w:val="24"/>
              </w:rPr>
              <w:t xml:space="preserve"> In this module the daily transactions can be exported in the form csv file &amp; </w:t>
            </w:r>
          </w:p>
          <w:p w14:paraId="70393084" w14:textId="6AE295AC" w:rsidR="00A4354C" w:rsidRPr="00A4354C" w:rsidRDefault="003D6FD0" w:rsidP="002C0C06">
            <w:pPr>
              <w:ind w:left="140" w:right="185"/>
              <w:rPr>
                <w:rFonts w:ascii="Arial" w:hAnsi="Arial" w:cs="Arial"/>
                <w:sz w:val="24"/>
                <w:szCs w:val="24"/>
              </w:rPr>
            </w:pPr>
            <w:r w:rsidRPr="003D6FD0">
              <w:rPr>
                <w:rFonts w:ascii="Arial" w:hAnsi="Arial" w:cs="Arial"/>
                <w:sz w:val="24"/>
                <w:szCs w:val="24"/>
              </w:rPr>
              <w:t xml:space="preserve">any other transaction file can be Dumped into </w:t>
            </w:r>
            <w:proofErr w:type="gramStart"/>
            <w:r w:rsidRPr="003D6FD0">
              <w:rPr>
                <w:rFonts w:ascii="Arial" w:hAnsi="Arial" w:cs="Arial"/>
                <w:sz w:val="24"/>
                <w:szCs w:val="24"/>
              </w:rPr>
              <w:t>database.</w:t>
            </w:r>
            <w:r w:rsidR="008C0AEC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proofErr w:type="gramEnd"/>
            <w:r w:rsidR="008C0AEC">
              <w:rPr>
                <w:rFonts w:ascii="Arial" w:hAnsi="Arial" w:cs="Arial"/>
                <w:sz w:val="24"/>
                <w:szCs w:val="24"/>
              </w:rPr>
              <w:t>i.e</w:t>
            </w:r>
            <w:proofErr w:type="spellEnd"/>
            <w:r w:rsidR="008C0AEC">
              <w:rPr>
                <w:rFonts w:ascii="Arial" w:hAnsi="Arial" w:cs="Arial"/>
                <w:sz w:val="24"/>
                <w:szCs w:val="24"/>
              </w:rPr>
              <w:t xml:space="preserve"> SQLITE)</w:t>
            </w:r>
            <w:r w:rsidR="002C0C0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61DF9" w:rsidRPr="00CF1A49" w14:paraId="71A6ACC5" w14:textId="77777777" w:rsidTr="00F61DF9">
        <w:tc>
          <w:tcPr>
            <w:tcW w:w="9355" w:type="dxa"/>
            <w:tcMar>
              <w:top w:w="216" w:type="dxa"/>
            </w:tcMar>
          </w:tcPr>
          <w:p w14:paraId="6FA03F3B" w14:textId="1D91ECB7" w:rsidR="00F61DF9" w:rsidRDefault="00F61DF9" w:rsidP="00F61DF9"/>
        </w:tc>
      </w:tr>
    </w:tbl>
    <w:sdt>
      <w:sdtPr>
        <w:alias w:val="Education:"/>
        <w:tag w:val="Education:"/>
        <w:id w:val="-1908763273"/>
        <w:placeholder>
          <w:docPart w:val="3ACAC718F0D6453BB3BFB2DE979CC388"/>
        </w:placeholder>
        <w:temporary/>
        <w:showingPlcHdr/>
        <w15:appearance w15:val="hidden"/>
      </w:sdtPr>
      <w:sdtEndPr/>
      <w:sdtContent>
        <w:p w14:paraId="223F08F7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02381729" w14:textId="77777777" w:rsidTr="00D66A52">
        <w:tc>
          <w:tcPr>
            <w:tcW w:w="9355" w:type="dxa"/>
          </w:tcPr>
          <w:p w14:paraId="08F5A65B" w14:textId="68A09C43" w:rsidR="001E3A3F" w:rsidRDefault="001E3A3F" w:rsidP="001E3A3F">
            <w:pPr>
              <w:pStyle w:val="Heading3"/>
              <w:contextualSpacing w:val="0"/>
              <w:outlineLvl w:val="2"/>
            </w:pPr>
            <w:r>
              <w:t xml:space="preserve">MAY </w:t>
            </w:r>
            <w:r w:rsidR="001D0BF1" w:rsidRPr="00CF1A49">
              <w:t xml:space="preserve"> </w:t>
            </w:r>
            <w:r>
              <w:t>2023</w:t>
            </w:r>
          </w:p>
          <w:p w14:paraId="4300F6ED" w14:textId="2B8951F2" w:rsidR="001D0BF1" w:rsidRPr="00CF1A49" w:rsidRDefault="001E3A3F" w:rsidP="001E3A3F">
            <w:pPr>
              <w:pStyle w:val="Heading2"/>
              <w:ind w:left="2880" w:hanging="2880"/>
              <w:contextualSpacing w:val="0"/>
              <w:outlineLvl w:val="1"/>
            </w:pPr>
            <w:r>
              <w:t>masters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 xml:space="preserve"> UNIVeRSity of NOrth texas( PuRSUING)</w:t>
            </w:r>
          </w:p>
          <w:p w14:paraId="170DA9CF" w14:textId="6530105E" w:rsidR="001E3A3F" w:rsidRPr="001E3A3F" w:rsidRDefault="001E3A3F" w:rsidP="007538DC">
            <w:pPr>
              <w:contextualSpacing w:val="0"/>
              <w:rPr>
                <w:sz w:val="24"/>
                <w:szCs w:val="24"/>
              </w:rPr>
            </w:pPr>
            <w:r w:rsidRPr="001E3A3F">
              <w:rPr>
                <w:sz w:val="24"/>
                <w:szCs w:val="24"/>
              </w:rPr>
              <w:t xml:space="preserve"> </w:t>
            </w:r>
            <w:proofErr w:type="gramStart"/>
            <w:r w:rsidRPr="001E3A3F">
              <w:rPr>
                <w:rFonts w:ascii="Arial" w:hAnsi="Arial" w:cs="Arial"/>
                <w:b/>
                <w:bCs/>
                <w:sz w:val="24"/>
                <w:szCs w:val="24"/>
              </w:rPr>
              <w:t>GPA :</w:t>
            </w:r>
            <w:proofErr w:type="gramEnd"/>
            <w:r w:rsidRPr="001E3A3F">
              <w:rPr>
                <w:sz w:val="24"/>
                <w:szCs w:val="24"/>
              </w:rPr>
              <w:t xml:space="preserve"> </w:t>
            </w:r>
            <w:r w:rsidRPr="001E3A3F">
              <w:rPr>
                <w:rFonts w:ascii="Arial" w:hAnsi="Arial" w:cs="Arial"/>
                <w:sz w:val="24"/>
                <w:szCs w:val="24"/>
              </w:rPr>
              <w:t>3.</w:t>
            </w:r>
            <w:r w:rsidR="008C0AEC">
              <w:rPr>
                <w:rFonts w:ascii="Arial" w:hAnsi="Arial" w:cs="Arial"/>
                <w:sz w:val="24"/>
                <w:szCs w:val="24"/>
              </w:rPr>
              <w:t>43</w:t>
            </w:r>
            <w:r w:rsidRPr="001E3A3F">
              <w:rPr>
                <w:rFonts w:ascii="Arial" w:hAnsi="Arial" w:cs="Arial"/>
                <w:sz w:val="24"/>
                <w:szCs w:val="24"/>
              </w:rPr>
              <w:t>(ON SCALE OF 4)</w:t>
            </w:r>
          </w:p>
        </w:tc>
      </w:tr>
      <w:tr w:rsidR="00F61DF9" w:rsidRPr="00CF1A49" w14:paraId="0AFE6B22" w14:textId="77777777" w:rsidTr="00F61DF9">
        <w:tc>
          <w:tcPr>
            <w:tcW w:w="9355" w:type="dxa"/>
            <w:tcMar>
              <w:top w:w="216" w:type="dxa"/>
            </w:tcMar>
          </w:tcPr>
          <w:p w14:paraId="3CDD32C5" w14:textId="5FB20D47" w:rsidR="00F61DF9" w:rsidRPr="00CF1A49" w:rsidRDefault="001E3A3F" w:rsidP="00F61DF9">
            <w:pPr>
              <w:pStyle w:val="Heading3"/>
              <w:contextualSpacing w:val="0"/>
              <w:outlineLvl w:val="2"/>
            </w:pPr>
            <w:r>
              <w:t>MARCH  2020</w:t>
            </w:r>
          </w:p>
          <w:p w14:paraId="0CF19639" w14:textId="38B8730A" w:rsidR="00F61DF9" w:rsidRPr="00CF1A49" w:rsidRDefault="001E3A3F" w:rsidP="00F61DF9">
            <w:pPr>
              <w:pStyle w:val="Heading2"/>
              <w:contextualSpacing w:val="0"/>
              <w:outlineLvl w:val="1"/>
            </w:pPr>
            <w:r>
              <w:t xml:space="preserve">bachelors 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Methodist college of engineering and technology</w:t>
            </w:r>
          </w:p>
          <w:p w14:paraId="1E32A16E" w14:textId="1767C444" w:rsidR="001E3A3F" w:rsidRPr="001E3A3F" w:rsidRDefault="001E3A3F" w:rsidP="00F61D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Percentage</w:t>
            </w:r>
            <w:r w:rsidRPr="001E3A3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r w:rsidRPr="001E3A3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80%</w:t>
            </w:r>
            <w:r w:rsidRPr="001E3A3F">
              <w:rPr>
                <w:rFonts w:ascii="Arial" w:hAnsi="Arial" w:cs="Arial"/>
                <w:sz w:val="24"/>
                <w:szCs w:val="24"/>
              </w:rPr>
              <w:t xml:space="preserve">(ON SCALE OF </w:t>
            </w:r>
            <w:r>
              <w:rPr>
                <w:rFonts w:ascii="Arial" w:hAnsi="Arial" w:cs="Arial"/>
                <w:sz w:val="24"/>
                <w:szCs w:val="24"/>
              </w:rPr>
              <w:t>100</w:t>
            </w:r>
            <w:r w:rsidRPr="001E3A3F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2B1CCD58" w14:textId="543F5F2A" w:rsidR="001E3A3F" w:rsidRDefault="001E3A3F" w:rsidP="00F61DF9"/>
        </w:tc>
      </w:tr>
    </w:tbl>
    <w:p w14:paraId="6B51DC46" w14:textId="2FEB9D9F" w:rsidR="00AD782D" w:rsidRPr="00CF1A49" w:rsidRDefault="00C62520" w:rsidP="0062312F">
      <w:pPr>
        <w:pStyle w:val="Heading1"/>
      </w:pPr>
      <w:r>
        <w:t>Training and certifications</w:t>
      </w:r>
    </w:p>
    <w:p w14:paraId="34825457" w14:textId="55E1F9F8" w:rsidR="00C62520" w:rsidRPr="00C62520" w:rsidRDefault="00C62520" w:rsidP="002905B8">
      <w:pPr>
        <w:pStyle w:val="ListParagraph"/>
        <w:widowControl w:val="0"/>
        <w:numPr>
          <w:ilvl w:val="0"/>
          <w:numId w:val="17"/>
        </w:numPr>
        <w:tabs>
          <w:tab w:val="left" w:pos="860"/>
          <w:tab w:val="left" w:pos="861"/>
          <w:tab w:val="left" w:pos="9501"/>
        </w:tabs>
        <w:autoSpaceDE w:val="0"/>
        <w:autoSpaceDN w:val="0"/>
        <w:spacing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 w:rsidRPr="00C62520">
        <w:rPr>
          <w:rFonts w:ascii="Arial" w:hAnsi="Arial" w:cs="Arial"/>
          <w:sz w:val="24"/>
          <w:szCs w:val="24"/>
        </w:rPr>
        <w:t>Attended Arduino Brain</w:t>
      </w:r>
      <w:r w:rsidRPr="00C62520">
        <w:rPr>
          <w:rFonts w:ascii="Arial" w:hAnsi="Arial" w:cs="Arial"/>
          <w:spacing w:val="-5"/>
          <w:sz w:val="24"/>
          <w:szCs w:val="24"/>
        </w:rPr>
        <w:t xml:space="preserve"> </w:t>
      </w:r>
      <w:r w:rsidRPr="00C62520">
        <w:rPr>
          <w:rFonts w:ascii="Arial" w:hAnsi="Arial" w:cs="Arial"/>
          <w:sz w:val="24"/>
          <w:szCs w:val="24"/>
        </w:rPr>
        <w:t>Wave Workshop.</w:t>
      </w:r>
    </w:p>
    <w:p w14:paraId="06EA59F6" w14:textId="77777777" w:rsidR="00C62520" w:rsidRPr="00C62520" w:rsidRDefault="00C62520" w:rsidP="002905B8">
      <w:pPr>
        <w:pStyle w:val="ListParagraph"/>
        <w:widowControl w:val="0"/>
        <w:numPr>
          <w:ilvl w:val="0"/>
          <w:numId w:val="17"/>
        </w:numPr>
        <w:tabs>
          <w:tab w:val="left" w:pos="910"/>
          <w:tab w:val="left" w:pos="911"/>
        </w:tabs>
        <w:autoSpaceDE w:val="0"/>
        <w:autoSpaceDN w:val="0"/>
        <w:spacing w:before="44" w:line="360" w:lineRule="auto"/>
        <w:ind w:right="1355"/>
        <w:contextualSpacing w:val="0"/>
        <w:jc w:val="both"/>
        <w:rPr>
          <w:rFonts w:ascii="Arial" w:hAnsi="Arial" w:cs="Arial"/>
          <w:sz w:val="24"/>
          <w:szCs w:val="24"/>
        </w:rPr>
      </w:pPr>
      <w:r w:rsidRPr="00C62520">
        <w:rPr>
          <w:rFonts w:ascii="Arial" w:hAnsi="Arial" w:cs="Arial"/>
          <w:sz w:val="24"/>
          <w:szCs w:val="24"/>
        </w:rPr>
        <w:tab/>
        <w:t>Completed Python for Everybody Specialization in Coursera</w:t>
      </w:r>
      <w:hyperlink r:id="rId15">
        <w:r w:rsidRPr="00C62520">
          <w:rPr>
            <w:rFonts w:ascii="Arial" w:hAnsi="Arial" w:cs="Arial"/>
            <w:color w:val="0000FF"/>
            <w:sz w:val="24"/>
            <w:szCs w:val="24"/>
            <w:u w:val="single" w:color="0000FF"/>
          </w:rPr>
          <w:t xml:space="preserve"> </w:t>
        </w:r>
        <w:r w:rsidRPr="00C62520">
          <w:rPr>
            <w:rFonts w:ascii="Arial" w:hAnsi="Arial" w:cs="Arial"/>
            <w:color w:val="0000FF"/>
            <w:spacing w:val="-1"/>
            <w:sz w:val="24"/>
            <w:szCs w:val="24"/>
            <w:u w:val="single" w:color="0000FF"/>
          </w:rPr>
          <w:t>https://www.coursera.org/account/accomplishments/specialization/certificate/7KB7X6V9PZTY</w:t>
        </w:r>
      </w:hyperlink>
    </w:p>
    <w:p w14:paraId="6789E95D" w14:textId="77777777" w:rsidR="00C62520" w:rsidRPr="00C62520" w:rsidRDefault="00C62520" w:rsidP="002905B8">
      <w:pPr>
        <w:pStyle w:val="ListParagraph"/>
        <w:widowControl w:val="0"/>
        <w:numPr>
          <w:ilvl w:val="0"/>
          <w:numId w:val="17"/>
        </w:numPr>
        <w:tabs>
          <w:tab w:val="left" w:pos="860"/>
          <w:tab w:val="left" w:pos="861"/>
        </w:tabs>
        <w:autoSpaceDE w:val="0"/>
        <w:autoSpaceDN w:val="0"/>
        <w:spacing w:before="6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r w:rsidRPr="00C62520">
        <w:rPr>
          <w:rFonts w:ascii="Arial" w:hAnsi="Arial" w:cs="Arial"/>
          <w:sz w:val="24"/>
          <w:szCs w:val="24"/>
        </w:rPr>
        <w:t>Microsoft Excel</w:t>
      </w:r>
      <w:r w:rsidRPr="00C62520">
        <w:rPr>
          <w:rFonts w:ascii="Arial" w:hAnsi="Arial" w:cs="Arial"/>
          <w:spacing w:val="-1"/>
          <w:sz w:val="24"/>
          <w:szCs w:val="24"/>
        </w:rPr>
        <w:t xml:space="preserve"> </w:t>
      </w:r>
      <w:r w:rsidRPr="00C62520">
        <w:rPr>
          <w:rFonts w:ascii="Arial" w:hAnsi="Arial" w:cs="Arial"/>
          <w:sz w:val="24"/>
          <w:szCs w:val="24"/>
        </w:rPr>
        <w:t>Certification.</w:t>
      </w:r>
    </w:p>
    <w:p w14:paraId="30CA7B10" w14:textId="079DB5FD" w:rsidR="00C62520" w:rsidRDefault="00C9122E" w:rsidP="002905B8">
      <w:pPr>
        <w:pStyle w:val="BodyText"/>
        <w:spacing w:before="39" w:line="360" w:lineRule="auto"/>
        <w:ind w:left="860"/>
        <w:jc w:val="both"/>
        <w:rPr>
          <w:rFonts w:ascii="Arial" w:hAnsi="Arial" w:cs="Arial"/>
          <w:color w:val="0000FF"/>
          <w:sz w:val="24"/>
          <w:szCs w:val="24"/>
          <w:u w:val="single" w:color="0000FF"/>
        </w:rPr>
      </w:pPr>
      <w:hyperlink r:id="rId16">
        <w:r w:rsidR="00C62520" w:rsidRPr="00C62520">
          <w:rPr>
            <w:rFonts w:ascii="Arial" w:hAnsi="Arial" w:cs="Arial"/>
            <w:color w:val="0000FF"/>
            <w:sz w:val="24"/>
            <w:szCs w:val="24"/>
            <w:u w:val="single" w:color="0000FF"/>
          </w:rPr>
          <w:t>https://www.udemy.com/certificate/UC-4c4e4d08-dbc5-4a82-96ef-048e3e5b65b5/</w:t>
        </w:r>
      </w:hyperlink>
    </w:p>
    <w:p w14:paraId="1807C42B" w14:textId="0320F140" w:rsidR="002905B8" w:rsidRPr="00CF1A49" w:rsidRDefault="002905B8" w:rsidP="002905B8">
      <w:pPr>
        <w:pStyle w:val="Heading1"/>
      </w:pPr>
      <w:r>
        <w:t>co-</w:t>
      </w:r>
      <w:r w:rsidRPr="002905B8">
        <w:t xml:space="preserve"> </w:t>
      </w:r>
      <w:r>
        <w:t>Curricular Activities and Achievements</w:t>
      </w:r>
    </w:p>
    <w:p w14:paraId="42E03BF6" w14:textId="77777777" w:rsidR="002905B8" w:rsidRPr="002905B8" w:rsidRDefault="002905B8" w:rsidP="002905B8">
      <w:pPr>
        <w:pStyle w:val="ListParagraph"/>
        <w:widowControl w:val="0"/>
        <w:numPr>
          <w:ilvl w:val="0"/>
          <w:numId w:val="17"/>
        </w:numPr>
        <w:tabs>
          <w:tab w:val="left" w:pos="860"/>
          <w:tab w:val="left" w:pos="861"/>
        </w:tabs>
        <w:autoSpaceDE w:val="0"/>
        <w:autoSpaceDN w:val="0"/>
        <w:spacing w:line="278" w:lineRule="exact"/>
        <w:contextualSpacing w:val="0"/>
        <w:rPr>
          <w:rFonts w:ascii="Arial" w:hAnsi="Arial" w:cs="Arial"/>
          <w:b/>
          <w:bCs/>
          <w:sz w:val="24"/>
        </w:rPr>
      </w:pPr>
      <w:r w:rsidRPr="002905B8">
        <w:rPr>
          <w:rFonts w:ascii="Arial" w:hAnsi="Arial" w:cs="Arial"/>
          <w:b/>
          <w:bCs/>
          <w:sz w:val="24"/>
        </w:rPr>
        <w:t>Finalist in the Nasa Space App Challenge, Topic: Drivers Heart Monitor System(</w:t>
      </w:r>
      <w:proofErr w:type="spellStart"/>
      <w:r w:rsidRPr="002905B8">
        <w:rPr>
          <w:rFonts w:ascii="Arial" w:hAnsi="Arial" w:cs="Arial"/>
          <w:b/>
          <w:bCs/>
          <w:sz w:val="24"/>
        </w:rPr>
        <w:t>i.e</w:t>
      </w:r>
      <w:proofErr w:type="spellEnd"/>
      <w:r w:rsidRPr="002905B8">
        <w:rPr>
          <w:rFonts w:ascii="Arial" w:hAnsi="Arial" w:cs="Arial"/>
          <w:b/>
          <w:bCs/>
          <w:sz w:val="24"/>
        </w:rPr>
        <w:t xml:space="preserve"> Using</w:t>
      </w:r>
      <w:r w:rsidRPr="002905B8">
        <w:rPr>
          <w:rFonts w:ascii="Arial" w:hAnsi="Arial" w:cs="Arial"/>
          <w:b/>
          <w:bCs/>
          <w:spacing w:val="26"/>
          <w:sz w:val="24"/>
        </w:rPr>
        <w:t xml:space="preserve"> </w:t>
      </w:r>
      <w:r w:rsidRPr="002905B8">
        <w:rPr>
          <w:rFonts w:ascii="Arial" w:hAnsi="Arial" w:cs="Arial"/>
          <w:b/>
          <w:bCs/>
          <w:sz w:val="24"/>
        </w:rPr>
        <w:t>Arduino).</w:t>
      </w:r>
    </w:p>
    <w:p w14:paraId="0FCB1830" w14:textId="7D6BA800" w:rsidR="002905B8" w:rsidRDefault="002905B8" w:rsidP="002905B8">
      <w:pPr>
        <w:pStyle w:val="ListParagraph"/>
        <w:widowControl w:val="0"/>
        <w:tabs>
          <w:tab w:val="left" w:pos="860"/>
          <w:tab w:val="left" w:pos="861"/>
        </w:tabs>
        <w:autoSpaceDE w:val="0"/>
        <w:autoSpaceDN w:val="0"/>
        <w:spacing w:before="44" w:line="271" w:lineRule="auto"/>
        <w:ind w:left="860" w:right="266"/>
        <w:contextualSpacing w:val="0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2618FB8B" w14:textId="6137F0E1" w:rsidR="002905B8" w:rsidRDefault="002905B8" w:rsidP="002905B8">
      <w:pPr>
        <w:pStyle w:val="ListParagraph"/>
        <w:widowControl w:val="0"/>
        <w:tabs>
          <w:tab w:val="left" w:pos="860"/>
          <w:tab w:val="left" w:pos="861"/>
        </w:tabs>
        <w:autoSpaceDE w:val="0"/>
        <w:autoSpaceDN w:val="0"/>
        <w:spacing w:before="44" w:line="271" w:lineRule="auto"/>
        <w:ind w:left="860" w:right="266"/>
        <w:contextualSpacing w:val="0"/>
        <w:rPr>
          <w:rFonts w:ascii="Arial" w:hAnsi="Arial" w:cs="Arial"/>
          <w:b/>
          <w:bCs/>
          <w:sz w:val="24"/>
          <w:szCs w:val="24"/>
        </w:rPr>
      </w:pPr>
    </w:p>
    <w:p w14:paraId="169ECDA5" w14:textId="77777777" w:rsidR="009B6E7B" w:rsidRDefault="009B6E7B" w:rsidP="002905B8">
      <w:pPr>
        <w:pStyle w:val="Heading1"/>
      </w:pPr>
    </w:p>
    <w:p w14:paraId="6D27D441" w14:textId="450F2E5A" w:rsidR="005E5A2B" w:rsidRPr="006E1507" w:rsidRDefault="005E5A2B" w:rsidP="007117AD">
      <w:pPr>
        <w:pStyle w:val="ListParagraph"/>
      </w:pPr>
    </w:p>
    <w:sectPr w:rsidR="005E5A2B" w:rsidRPr="006E1507" w:rsidSect="005A1B10">
      <w:footerReference w:type="default" r:id="rId17"/>
      <w:headerReference w:type="first" r:id="rId1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5C9AB" w14:textId="77777777" w:rsidR="00D974C8" w:rsidRDefault="00D974C8" w:rsidP="0068194B">
      <w:r>
        <w:separator/>
      </w:r>
    </w:p>
    <w:p w14:paraId="7BC66721" w14:textId="77777777" w:rsidR="00D974C8" w:rsidRDefault="00D974C8"/>
    <w:p w14:paraId="056F5E2C" w14:textId="77777777" w:rsidR="00D974C8" w:rsidRDefault="00D974C8"/>
  </w:endnote>
  <w:endnote w:type="continuationSeparator" w:id="0">
    <w:p w14:paraId="6BA99E17" w14:textId="77777777" w:rsidR="00D974C8" w:rsidRDefault="00D974C8" w:rsidP="0068194B">
      <w:r>
        <w:continuationSeparator/>
      </w:r>
    </w:p>
    <w:p w14:paraId="6522CE84" w14:textId="77777777" w:rsidR="00D974C8" w:rsidRDefault="00D974C8"/>
    <w:p w14:paraId="03598908" w14:textId="77777777" w:rsidR="00D974C8" w:rsidRDefault="00D974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4DB24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42DE1" w14:textId="77777777" w:rsidR="00D974C8" w:rsidRDefault="00D974C8" w:rsidP="0068194B">
      <w:r>
        <w:separator/>
      </w:r>
    </w:p>
    <w:p w14:paraId="75F0E661" w14:textId="77777777" w:rsidR="00D974C8" w:rsidRDefault="00D974C8"/>
    <w:p w14:paraId="35C308AE" w14:textId="77777777" w:rsidR="00D974C8" w:rsidRDefault="00D974C8"/>
  </w:footnote>
  <w:footnote w:type="continuationSeparator" w:id="0">
    <w:p w14:paraId="6A75A4E0" w14:textId="77777777" w:rsidR="00D974C8" w:rsidRDefault="00D974C8" w:rsidP="0068194B">
      <w:r>
        <w:continuationSeparator/>
      </w:r>
    </w:p>
    <w:p w14:paraId="3E4314A5" w14:textId="77777777" w:rsidR="00D974C8" w:rsidRDefault="00D974C8"/>
    <w:p w14:paraId="2E7BCDAB" w14:textId="77777777" w:rsidR="00D974C8" w:rsidRDefault="00D974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EF0F8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A5C0543" wp14:editId="5742AB3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12F02E4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2291F3B"/>
    <w:multiLevelType w:val="hybridMultilevel"/>
    <w:tmpl w:val="9200762A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303FA1"/>
    <w:multiLevelType w:val="hybridMultilevel"/>
    <w:tmpl w:val="71B4747C"/>
    <w:lvl w:ilvl="0" w:tplc="49326980">
      <w:numFmt w:val="bullet"/>
      <w:lvlText w:val=""/>
      <w:lvlJc w:val="left"/>
      <w:pPr>
        <w:ind w:left="179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6266AD4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2" w:tplc="E414871C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3" w:tplc="D4763828">
      <w:numFmt w:val="bullet"/>
      <w:lvlText w:val="•"/>
      <w:lvlJc w:val="left"/>
      <w:pPr>
        <w:ind w:left="4477" w:hanging="360"/>
      </w:pPr>
      <w:rPr>
        <w:rFonts w:hint="default"/>
        <w:lang w:val="en-US" w:eastAsia="en-US" w:bidi="ar-SA"/>
      </w:rPr>
    </w:lvl>
    <w:lvl w:ilvl="4" w:tplc="AF221CC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5" w:tplc="1092098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FA7AAEF4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7" w:tplc="3B8495E4"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  <w:lvl w:ilvl="8" w:tplc="E7541216">
      <w:numFmt w:val="bullet"/>
      <w:lvlText w:val="•"/>
      <w:lvlJc w:val="left"/>
      <w:pPr>
        <w:ind w:left="894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1ABD010A"/>
    <w:multiLevelType w:val="hybridMultilevel"/>
    <w:tmpl w:val="F97E1858"/>
    <w:lvl w:ilvl="0" w:tplc="37CE5B8C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8388232">
      <w:numFmt w:val="bullet"/>
      <w:lvlText w:val=""/>
      <w:lvlJc w:val="left"/>
      <w:pPr>
        <w:ind w:left="15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3558DB22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30C8F1A4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4" w:tplc="DF6CD7C0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945C064E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60DAEE3C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  <w:lvl w:ilvl="7" w:tplc="316ECA26">
      <w:numFmt w:val="bullet"/>
      <w:lvlText w:val="•"/>
      <w:lvlJc w:val="left"/>
      <w:pPr>
        <w:ind w:left="7677" w:hanging="360"/>
      </w:pPr>
      <w:rPr>
        <w:rFonts w:hint="default"/>
        <w:lang w:val="en-US" w:eastAsia="en-US" w:bidi="ar-SA"/>
      </w:rPr>
    </w:lvl>
    <w:lvl w:ilvl="8" w:tplc="8BACA908">
      <w:numFmt w:val="bullet"/>
      <w:lvlText w:val="•"/>
      <w:lvlJc w:val="left"/>
      <w:pPr>
        <w:ind w:left="869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E6251EA"/>
    <w:multiLevelType w:val="hybridMultilevel"/>
    <w:tmpl w:val="652CB7CA"/>
    <w:lvl w:ilvl="0" w:tplc="532418D4">
      <w:numFmt w:val="bullet"/>
      <w:lvlText w:val=""/>
      <w:lvlJc w:val="left"/>
      <w:pPr>
        <w:ind w:left="710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EAA00EA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7F82FFD0">
      <w:start w:val="1"/>
      <w:numFmt w:val="decimal"/>
      <w:lvlText w:val="%3."/>
      <w:lvlJc w:val="left"/>
      <w:pPr>
        <w:ind w:left="1802" w:hanging="360"/>
        <w:jc w:val="left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3" w:tplc="5EC2B102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4" w:tplc="219CC47A">
      <w:numFmt w:val="bullet"/>
      <w:lvlText w:val="•"/>
      <w:lvlJc w:val="left"/>
      <w:pPr>
        <w:ind w:left="3998" w:hanging="360"/>
      </w:pPr>
      <w:rPr>
        <w:rFonts w:hint="default"/>
        <w:lang w:val="en-US" w:eastAsia="en-US" w:bidi="ar-SA"/>
      </w:rPr>
    </w:lvl>
    <w:lvl w:ilvl="5" w:tplc="1F9ADDBE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6" w:tplc="629A2A02">
      <w:numFmt w:val="bullet"/>
      <w:lvlText w:val="•"/>
      <w:lvlJc w:val="left"/>
      <w:pPr>
        <w:ind w:left="6195" w:hanging="360"/>
      </w:pPr>
      <w:rPr>
        <w:rFonts w:hint="default"/>
        <w:lang w:val="en-US" w:eastAsia="en-US" w:bidi="ar-SA"/>
      </w:rPr>
    </w:lvl>
    <w:lvl w:ilvl="7" w:tplc="F0E4F73A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07AA7FB2">
      <w:numFmt w:val="bullet"/>
      <w:lvlText w:val="•"/>
      <w:lvlJc w:val="left"/>
      <w:pPr>
        <w:ind w:left="839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5DA0F9B"/>
    <w:multiLevelType w:val="hybridMultilevel"/>
    <w:tmpl w:val="3500B4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A232B6"/>
    <w:multiLevelType w:val="hybridMultilevel"/>
    <w:tmpl w:val="3A74E91E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8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5240EE4"/>
    <w:multiLevelType w:val="hybridMultilevel"/>
    <w:tmpl w:val="F0AA60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8112B7C"/>
    <w:multiLevelType w:val="hybridMultilevel"/>
    <w:tmpl w:val="F0582A98"/>
    <w:lvl w:ilvl="0" w:tplc="0409000B">
      <w:start w:val="1"/>
      <w:numFmt w:val="bullet"/>
      <w:lvlText w:val=""/>
      <w:lvlJc w:val="left"/>
      <w:pPr>
        <w:ind w:left="11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21" w15:restartNumberingAfterBreak="0">
    <w:nsid w:val="6AB614AE"/>
    <w:multiLevelType w:val="hybridMultilevel"/>
    <w:tmpl w:val="04E2C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2"/>
  </w:num>
  <w:num w:numId="6">
    <w:abstractNumId w:val="3"/>
  </w:num>
  <w:num w:numId="7">
    <w:abstractNumId w:val="15"/>
  </w:num>
  <w:num w:numId="8">
    <w:abstractNumId w:val="2"/>
  </w:num>
  <w:num w:numId="9">
    <w:abstractNumId w:val="18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4"/>
  </w:num>
  <w:num w:numId="15">
    <w:abstractNumId w:val="11"/>
  </w:num>
  <w:num w:numId="16">
    <w:abstractNumId w:val="16"/>
  </w:num>
  <w:num w:numId="17">
    <w:abstractNumId w:val="13"/>
  </w:num>
  <w:num w:numId="18">
    <w:abstractNumId w:val="21"/>
  </w:num>
  <w:num w:numId="19">
    <w:abstractNumId w:val="20"/>
  </w:num>
  <w:num w:numId="20">
    <w:abstractNumId w:val="10"/>
  </w:num>
  <w:num w:numId="21">
    <w:abstractNumId w:val="19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3C"/>
    <w:rsid w:val="000001EF"/>
    <w:rsid w:val="00007322"/>
    <w:rsid w:val="00007728"/>
    <w:rsid w:val="00024584"/>
    <w:rsid w:val="00024730"/>
    <w:rsid w:val="00045CD1"/>
    <w:rsid w:val="000510EC"/>
    <w:rsid w:val="00055E95"/>
    <w:rsid w:val="0007021F"/>
    <w:rsid w:val="00072F3C"/>
    <w:rsid w:val="0008635F"/>
    <w:rsid w:val="00096AB6"/>
    <w:rsid w:val="000B2BA5"/>
    <w:rsid w:val="000D7778"/>
    <w:rsid w:val="000F2F8C"/>
    <w:rsid w:val="0010006E"/>
    <w:rsid w:val="001045A8"/>
    <w:rsid w:val="00114A91"/>
    <w:rsid w:val="001427E1"/>
    <w:rsid w:val="00163668"/>
    <w:rsid w:val="00167EBA"/>
    <w:rsid w:val="00171566"/>
    <w:rsid w:val="00174676"/>
    <w:rsid w:val="001755A8"/>
    <w:rsid w:val="00184014"/>
    <w:rsid w:val="00192008"/>
    <w:rsid w:val="001B4A19"/>
    <w:rsid w:val="001C0E68"/>
    <w:rsid w:val="001C4B6F"/>
    <w:rsid w:val="001D0BF1"/>
    <w:rsid w:val="001E3120"/>
    <w:rsid w:val="001E3A3F"/>
    <w:rsid w:val="001E7E0C"/>
    <w:rsid w:val="001F0BB0"/>
    <w:rsid w:val="001F4E6D"/>
    <w:rsid w:val="001F6140"/>
    <w:rsid w:val="002030B2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1A87"/>
    <w:rsid w:val="00275EAE"/>
    <w:rsid w:val="002767B9"/>
    <w:rsid w:val="002905B8"/>
    <w:rsid w:val="00294998"/>
    <w:rsid w:val="00297F18"/>
    <w:rsid w:val="002A1945"/>
    <w:rsid w:val="002B2958"/>
    <w:rsid w:val="002B3FC8"/>
    <w:rsid w:val="002C0C06"/>
    <w:rsid w:val="002D23C5"/>
    <w:rsid w:val="002D6137"/>
    <w:rsid w:val="002E7E61"/>
    <w:rsid w:val="002F05E5"/>
    <w:rsid w:val="002F254D"/>
    <w:rsid w:val="002F30E4"/>
    <w:rsid w:val="00301283"/>
    <w:rsid w:val="00307140"/>
    <w:rsid w:val="00316DFF"/>
    <w:rsid w:val="00325B57"/>
    <w:rsid w:val="0032628E"/>
    <w:rsid w:val="00336056"/>
    <w:rsid w:val="003544E1"/>
    <w:rsid w:val="00366398"/>
    <w:rsid w:val="003A0632"/>
    <w:rsid w:val="003A2D3E"/>
    <w:rsid w:val="003A30E5"/>
    <w:rsid w:val="003A6ADF"/>
    <w:rsid w:val="003B5928"/>
    <w:rsid w:val="003C16DF"/>
    <w:rsid w:val="003D380F"/>
    <w:rsid w:val="003D6FD0"/>
    <w:rsid w:val="003E160D"/>
    <w:rsid w:val="003F1D5F"/>
    <w:rsid w:val="00405128"/>
    <w:rsid w:val="00406CFF"/>
    <w:rsid w:val="00413FA2"/>
    <w:rsid w:val="00416B25"/>
    <w:rsid w:val="00420592"/>
    <w:rsid w:val="004319E0"/>
    <w:rsid w:val="00437E8C"/>
    <w:rsid w:val="00440225"/>
    <w:rsid w:val="004652C9"/>
    <w:rsid w:val="004726BC"/>
    <w:rsid w:val="00474105"/>
    <w:rsid w:val="00480E6E"/>
    <w:rsid w:val="00486277"/>
    <w:rsid w:val="00494CF6"/>
    <w:rsid w:val="00495F8D"/>
    <w:rsid w:val="004A1FAE"/>
    <w:rsid w:val="004A32FF"/>
    <w:rsid w:val="004A584F"/>
    <w:rsid w:val="004B06EB"/>
    <w:rsid w:val="004B6AD0"/>
    <w:rsid w:val="004C2D5D"/>
    <w:rsid w:val="004C33E1"/>
    <w:rsid w:val="004E01EB"/>
    <w:rsid w:val="004E2794"/>
    <w:rsid w:val="00510392"/>
    <w:rsid w:val="00513E2A"/>
    <w:rsid w:val="00525EC8"/>
    <w:rsid w:val="00566A35"/>
    <w:rsid w:val="0056701E"/>
    <w:rsid w:val="005740D7"/>
    <w:rsid w:val="0058490A"/>
    <w:rsid w:val="005A0F26"/>
    <w:rsid w:val="005A1B10"/>
    <w:rsid w:val="005A6850"/>
    <w:rsid w:val="005B1B1B"/>
    <w:rsid w:val="005C5932"/>
    <w:rsid w:val="005D3CA7"/>
    <w:rsid w:val="005D4CC1"/>
    <w:rsid w:val="005D7254"/>
    <w:rsid w:val="005E3791"/>
    <w:rsid w:val="005E5A2B"/>
    <w:rsid w:val="005E6E28"/>
    <w:rsid w:val="005F4B91"/>
    <w:rsid w:val="005F55D2"/>
    <w:rsid w:val="0061095D"/>
    <w:rsid w:val="0062312F"/>
    <w:rsid w:val="00625F2C"/>
    <w:rsid w:val="00626A73"/>
    <w:rsid w:val="006329FC"/>
    <w:rsid w:val="006618E9"/>
    <w:rsid w:val="0068194B"/>
    <w:rsid w:val="00692703"/>
    <w:rsid w:val="006A1962"/>
    <w:rsid w:val="006B5D48"/>
    <w:rsid w:val="006B7D7B"/>
    <w:rsid w:val="006C1A5E"/>
    <w:rsid w:val="006E1507"/>
    <w:rsid w:val="006F7757"/>
    <w:rsid w:val="007117AD"/>
    <w:rsid w:val="00712D8B"/>
    <w:rsid w:val="0072099A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494C"/>
    <w:rsid w:val="007C606B"/>
    <w:rsid w:val="007E0B45"/>
    <w:rsid w:val="007E6A61"/>
    <w:rsid w:val="00801140"/>
    <w:rsid w:val="00803404"/>
    <w:rsid w:val="00834955"/>
    <w:rsid w:val="0084007A"/>
    <w:rsid w:val="00855B59"/>
    <w:rsid w:val="00860461"/>
    <w:rsid w:val="0086487C"/>
    <w:rsid w:val="00870B20"/>
    <w:rsid w:val="008829F8"/>
    <w:rsid w:val="00885897"/>
    <w:rsid w:val="008A6538"/>
    <w:rsid w:val="008C0AEC"/>
    <w:rsid w:val="008C60A1"/>
    <w:rsid w:val="008C7056"/>
    <w:rsid w:val="008F3B14"/>
    <w:rsid w:val="00901899"/>
    <w:rsid w:val="0090344B"/>
    <w:rsid w:val="00905715"/>
    <w:rsid w:val="0091321E"/>
    <w:rsid w:val="00913946"/>
    <w:rsid w:val="0092726B"/>
    <w:rsid w:val="009327DB"/>
    <w:rsid w:val="009361BA"/>
    <w:rsid w:val="0093724F"/>
    <w:rsid w:val="00944F78"/>
    <w:rsid w:val="009510E7"/>
    <w:rsid w:val="00952C89"/>
    <w:rsid w:val="009571D8"/>
    <w:rsid w:val="009650EA"/>
    <w:rsid w:val="0097790C"/>
    <w:rsid w:val="0098506E"/>
    <w:rsid w:val="00995FC7"/>
    <w:rsid w:val="009A44CE"/>
    <w:rsid w:val="009B6E7B"/>
    <w:rsid w:val="009C4DFC"/>
    <w:rsid w:val="009D44F8"/>
    <w:rsid w:val="009E3160"/>
    <w:rsid w:val="009F220C"/>
    <w:rsid w:val="009F3B05"/>
    <w:rsid w:val="009F4931"/>
    <w:rsid w:val="00A069EB"/>
    <w:rsid w:val="00A14534"/>
    <w:rsid w:val="00A16DAA"/>
    <w:rsid w:val="00A24162"/>
    <w:rsid w:val="00A25023"/>
    <w:rsid w:val="00A270EA"/>
    <w:rsid w:val="00A34BA2"/>
    <w:rsid w:val="00A36F27"/>
    <w:rsid w:val="00A42E32"/>
    <w:rsid w:val="00A4354C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314F9"/>
    <w:rsid w:val="00B50F99"/>
    <w:rsid w:val="00B51D1B"/>
    <w:rsid w:val="00B540F4"/>
    <w:rsid w:val="00B60FD0"/>
    <w:rsid w:val="00B622DF"/>
    <w:rsid w:val="00B62D01"/>
    <w:rsid w:val="00B6332A"/>
    <w:rsid w:val="00B63A41"/>
    <w:rsid w:val="00B81760"/>
    <w:rsid w:val="00B8494C"/>
    <w:rsid w:val="00BA1546"/>
    <w:rsid w:val="00BB1282"/>
    <w:rsid w:val="00BB4E51"/>
    <w:rsid w:val="00BD431F"/>
    <w:rsid w:val="00BE423E"/>
    <w:rsid w:val="00BF61AC"/>
    <w:rsid w:val="00C47FA6"/>
    <w:rsid w:val="00C57FC6"/>
    <w:rsid w:val="00C62520"/>
    <w:rsid w:val="00C66A7D"/>
    <w:rsid w:val="00C779DA"/>
    <w:rsid w:val="00C80ACC"/>
    <w:rsid w:val="00C814F7"/>
    <w:rsid w:val="00C87E49"/>
    <w:rsid w:val="00C9122E"/>
    <w:rsid w:val="00CA4B4D"/>
    <w:rsid w:val="00CB35C3"/>
    <w:rsid w:val="00CD323D"/>
    <w:rsid w:val="00CD72DE"/>
    <w:rsid w:val="00CE4030"/>
    <w:rsid w:val="00CE64B3"/>
    <w:rsid w:val="00CF1A49"/>
    <w:rsid w:val="00D00D4D"/>
    <w:rsid w:val="00D0630C"/>
    <w:rsid w:val="00D243A9"/>
    <w:rsid w:val="00D305E5"/>
    <w:rsid w:val="00D37CD3"/>
    <w:rsid w:val="00D514F2"/>
    <w:rsid w:val="00D66A52"/>
    <w:rsid w:val="00D66EFA"/>
    <w:rsid w:val="00D72A2D"/>
    <w:rsid w:val="00D9521A"/>
    <w:rsid w:val="00D974C8"/>
    <w:rsid w:val="00DA3914"/>
    <w:rsid w:val="00DA59AA"/>
    <w:rsid w:val="00DB6915"/>
    <w:rsid w:val="00DB7E1E"/>
    <w:rsid w:val="00DC1B78"/>
    <w:rsid w:val="00DC2A2F"/>
    <w:rsid w:val="00DC600B"/>
    <w:rsid w:val="00DE0550"/>
    <w:rsid w:val="00DE0FAA"/>
    <w:rsid w:val="00DE136D"/>
    <w:rsid w:val="00DE6534"/>
    <w:rsid w:val="00DF071B"/>
    <w:rsid w:val="00DF4D6C"/>
    <w:rsid w:val="00E01923"/>
    <w:rsid w:val="00E13ED0"/>
    <w:rsid w:val="00E14498"/>
    <w:rsid w:val="00E2397A"/>
    <w:rsid w:val="00E254DB"/>
    <w:rsid w:val="00E300FC"/>
    <w:rsid w:val="00E362DB"/>
    <w:rsid w:val="00E50A74"/>
    <w:rsid w:val="00E5632B"/>
    <w:rsid w:val="00E70240"/>
    <w:rsid w:val="00E71E6B"/>
    <w:rsid w:val="00E81CC5"/>
    <w:rsid w:val="00E85A87"/>
    <w:rsid w:val="00E85B4A"/>
    <w:rsid w:val="00E9528E"/>
    <w:rsid w:val="00EA5099"/>
    <w:rsid w:val="00EB795C"/>
    <w:rsid w:val="00EC1351"/>
    <w:rsid w:val="00EC4CBF"/>
    <w:rsid w:val="00EE2CA8"/>
    <w:rsid w:val="00EF17E8"/>
    <w:rsid w:val="00EF51D9"/>
    <w:rsid w:val="00F05DA1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4FE8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1B4C088"/>
  <w15:chartTrackingRefBased/>
  <w15:docId w15:val="{CBE51DC5-658F-47F1-AB88-E9C733B3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1"/>
    <w:unhideWhenUsed/>
    <w:qFormat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1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7E0B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pragna007/online_examination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SriPragnaAkkiraju@my.unt.ed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udemy.com/certificate/UC-4c4e4d08-dbc5-4a82-96ef-048e3e5b65b5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sri-pragna-099690130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coursera.org/account/accomplishments/specialization/certificate/7KB7X6V9PZTY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pragna007/startup_accounting_app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6E494C14-C97A-4FE7-8E5C-53A649536BBD%7d\%7bDE3E70F4-D56D-439F-B39A-F517EA7C0EF9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CAC718F0D6453BB3BFB2DE979CC3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3DB679-5885-448F-9122-A914FE7F3A50}"/>
      </w:docPartPr>
      <w:docPartBody>
        <w:p w:rsidR="00E7518E" w:rsidRDefault="00EA6F3B">
          <w:pPr>
            <w:pStyle w:val="3ACAC718F0D6453BB3BFB2DE979CC388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1A"/>
    <w:rsid w:val="00987D1A"/>
    <w:rsid w:val="00E7518E"/>
    <w:rsid w:val="00EA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3ACAC718F0D6453BB3BFB2DE979CC388">
    <w:name w:val="3ACAC718F0D6453BB3BFB2DE979CC388"/>
  </w:style>
  <w:style w:type="paragraph" w:customStyle="1" w:styleId="F1A7E623DAF04FC1AA1A069806339576">
    <w:name w:val="F1A7E623DAF04FC1AA1A069806339576"/>
    <w:rsid w:val="00987D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9256D7D44DE140A050CFD04DD3BCDC" ma:contentTypeVersion="10" ma:contentTypeDescription="Create a new document." ma:contentTypeScope="" ma:versionID="1d54dcafd8475a512191cbbca5a8f624">
  <xsd:schema xmlns:xsd="http://www.w3.org/2001/XMLSchema" xmlns:xs="http://www.w3.org/2001/XMLSchema" xmlns:p="http://schemas.microsoft.com/office/2006/metadata/properties" xmlns:ns3="64e9243a-4da5-42c5-abf4-3ac252f4f69a" xmlns:ns4="d8fdead3-686b-45ea-9356-847c7aff33fe" targetNamespace="http://schemas.microsoft.com/office/2006/metadata/properties" ma:root="true" ma:fieldsID="4cd4a2033f047df061b68aaec7de1da3" ns3:_="" ns4:_="">
    <xsd:import namespace="64e9243a-4da5-42c5-abf4-3ac252f4f69a"/>
    <xsd:import namespace="d8fdead3-686b-45ea-9356-847c7aff33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9243a-4da5-42c5-abf4-3ac252f4f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dead3-686b-45ea-9356-847c7aff33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07F30B-3CDD-4D0C-A1DD-CB9CA54D5E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e9243a-4da5-42c5-abf4-3ac252f4f69a"/>
    <ds:schemaRef ds:uri="d8fdead3-686b-45ea-9356-847c7aff33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EEB118-4694-4D6E-863A-FD5DFA6E71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892C6B-4F51-444D-A037-35F8CECCAC41}">
  <ds:schemaRefs>
    <ds:schemaRef ds:uri="http://schemas.microsoft.com/office/2006/documentManagement/types"/>
    <ds:schemaRef ds:uri="http://www.w3.org/XML/1998/namespace"/>
    <ds:schemaRef ds:uri="http://purl.org/dc/dcmitype/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d8fdead3-686b-45ea-9356-847c7aff33fe"/>
    <ds:schemaRef ds:uri="64e9243a-4da5-42c5-abf4-3ac252f4f69a"/>
  </ds:schemaRefs>
</ds:datastoreItem>
</file>

<file path=customXml/itemProps4.xml><?xml version="1.0" encoding="utf-8"?>
<ds:datastoreItem xmlns:ds="http://schemas.openxmlformats.org/officeDocument/2006/customXml" ds:itemID="{ADB01564-2593-4AC3-B4F0-E852E30DDD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{DE3E70F4-D56D-439F-B39A-F517EA7C0EF9}tf16402488_win32</Template>
  <TotalTime>0</TotalTime>
  <Pages>4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Akkiraju, Sri Pragna</cp:lastModifiedBy>
  <cp:revision>2</cp:revision>
  <dcterms:created xsi:type="dcterms:W3CDTF">2022-03-03T19:38:00Z</dcterms:created>
  <dcterms:modified xsi:type="dcterms:W3CDTF">2022-03-03T19:38:00Z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0x010100859256D7D44DE140A050CFD04DD3BCDC</vt:lpwstr>
  </property>
</Properties>
</file>